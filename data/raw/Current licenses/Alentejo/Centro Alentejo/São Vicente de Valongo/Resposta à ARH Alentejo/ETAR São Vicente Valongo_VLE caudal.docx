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5064" w14:textId="77777777" w:rsidR="009849D7" w:rsidRDefault="009849D7" w:rsidP="00BB6912">
      <w:pPr>
        <w:spacing w:line="360" w:lineRule="auto"/>
        <w:ind w:left="907" w:right="-432" w:hanging="907"/>
        <w:rPr>
          <w:rFonts w:ascii="Gill Sans MT" w:hAnsi="Gill Sans MT"/>
        </w:rPr>
      </w:pPr>
    </w:p>
    <w:p w14:paraId="001D4831" w14:textId="7EE2D546" w:rsidR="00BB6912" w:rsidRPr="00C56C2F" w:rsidRDefault="00E93A40" w:rsidP="00BB6912">
      <w:pPr>
        <w:spacing w:line="360" w:lineRule="auto"/>
        <w:ind w:left="907" w:right="-432" w:hanging="907"/>
        <w:rPr>
          <w:rFonts w:ascii="Gill Sans MT" w:hAnsi="Gill Sans MT"/>
        </w:rPr>
      </w:pPr>
      <w:r w:rsidRPr="00C56C2F">
        <w:rPr>
          <w:rFonts w:ascii="Gill Sans MT" w:hAnsi="Gill Sans MT"/>
        </w:rPr>
        <w:t xml:space="preserve">Assunto: </w:t>
      </w:r>
      <w:r w:rsidR="009849D7" w:rsidRPr="00C56C2F">
        <w:rPr>
          <w:rFonts w:ascii="Gill Sans MT" w:hAnsi="Gill Sans MT"/>
        </w:rPr>
        <w:t xml:space="preserve">Pedido de revisão das condições de descarga previstas na </w:t>
      </w:r>
      <w:r w:rsidR="007F2DFC" w:rsidRPr="00C56C2F">
        <w:rPr>
          <w:rFonts w:ascii="Gill Sans MT" w:hAnsi="Gill Sans MT"/>
        </w:rPr>
        <w:t>Licença de Utilização dos Recursos Hídricos - Rejeição de Águas Residuais (LURH)</w:t>
      </w:r>
      <w:r w:rsidR="009849D7" w:rsidRPr="00C56C2F">
        <w:rPr>
          <w:rFonts w:ascii="Gill Sans MT" w:hAnsi="Gill Sans MT"/>
        </w:rPr>
        <w:t xml:space="preserve"> da ETAR São Vicente de Valongo, </w:t>
      </w:r>
      <w:r w:rsidR="007F2DFC" w:rsidRPr="00C56C2F">
        <w:rPr>
          <w:rFonts w:ascii="Gill Sans MT" w:hAnsi="Gill Sans MT"/>
        </w:rPr>
        <w:t xml:space="preserve">nº </w:t>
      </w:r>
      <w:r w:rsidR="00273D90" w:rsidRPr="00C56C2F">
        <w:rPr>
          <w:rFonts w:ascii="Gill Sans MT" w:hAnsi="Gill Sans MT"/>
        </w:rPr>
        <w:t>L001763.2021.RH7</w:t>
      </w:r>
    </w:p>
    <w:p w14:paraId="40D399C6" w14:textId="3915CD7F" w:rsidR="003562ED" w:rsidRDefault="00F02B5D" w:rsidP="00BB6912">
      <w:pPr>
        <w:spacing w:line="360" w:lineRule="auto"/>
        <w:ind w:left="907" w:right="-432"/>
        <w:rPr>
          <w:rFonts w:ascii="Gill Sans MT" w:hAnsi="Gill Sans MT"/>
        </w:rPr>
      </w:pPr>
      <w:r w:rsidRPr="00C56C2F">
        <w:rPr>
          <w:rFonts w:ascii="Gill Sans MT" w:hAnsi="Gill Sans MT"/>
        </w:rPr>
        <w:t>Processo nº</w:t>
      </w:r>
      <w:r w:rsidR="00C55E7F" w:rsidRPr="00C56C2F">
        <w:rPr>
          <w:rFonts w:ascii="Gill Sans MT" w:hAnsi="Gill Sans MT"/>
        </w:rPr>
        <w:t xml:space="preserve"> </w:t>
      </w:r>
      <w:r w:rsidR="00273D90" w:rsidRPr="00C56C2F">
        <w:rPr>
          <w:rFonts w:ascii="Gill Sans MT" w:hAnsi="Gill Sans MT"/>
        </w:rPr>
        <w:t>450.10.04.01.022233.2020.RH7</w:t>
      </w:r>
    </w:p>
    <w:p w14:paraId="10BF0F02" w14:textId="77777777" w:rsidR="001C6AA5" w:rsidRPr="00006026" w:rsidRDefault="001C6AA5" w:rsidP="00E93A40">
      <w:pPr>
        <w:spacing w:line="360" w:lineRule="auto"/>
        <w:ind w:right="-427"/>
        <w:rPr>
          <w:rFonts w:ascii="Gill Sans MT" w:hAnsi="Gill Sans MT"/>
        </w:rPr>
      </w:pPr>
    </w:p>
    <w:p w14:paraId="0CAF7D8C" w14:textId="5FC9D30D" w:rsidR="001C6AA5" w:rsidRPr="00006026" w:rsidRDefault="001C6AA5" w:rsidP="00E93A40">
      <w:pPr>
        <w:spacing w:line="360" w:lineRule="auto"/>
        <w:rPr>
          <w:rFonts w:ascii="Gill Sans MT" w:hAnsi="Gill Sans MT"/>
          <w:sz w:val="22"/>
          <w:szCs w:val="22"/>
        </w:rPr>
      </w:pPr>
      <w:r w:rsidRPr="00303918">
        <w:rPr>
          <w:rFonts w:ascii="Gill Sans MT" w:hAnsi="Gill Sans MT"/>
          <w:sz w:val="22"/>
          <w:szCs w:val="22"/>
        </w:rPr>
        <w:t>Exmo</w:t>
      </w:r>
      <w:r w:rsidR="002C682F">
        <w:rPr>
          <w:rFonts w:ascii="Gill Sans MT" w:hAnsi="Gill Sans MT"/>
          <w:sz w:val="22"/>
          <w:szCs w:val="22"/>
        </w:rPr>
        <w:t>s</w:t>
      </w:r>
      <w:r w:rsidRPr="00303918">
        <w:rPr>
          <w:rFonts w:ascii="Gill Sans MT" w:hAnsi="Gill Sans MT"/>
          <w:sz w:val="22"/>
          <w:szCs w:val="22"/>
        </w:rPr>
        <w:t>. Senhor</w:t>
      </w:r>
      <w:r w:rsidR="002C682F">
        <w:rPr>
          <w:rFonts w:ascii="Gill Sans MT" w:hAnsi="Gill Sans MT"/>
          <w:sz w:val="22"/>
          <w:szCs w:val="22"/>
        </w:rPr>
        <w:t>es</w:t>
      </w:r>
      <w:r w:rsidRPr="00303918">
        <w:rPr>
          <w:rFonts w:ascii="Gill Sans MT" w:hAnsi="Gill Sans MT"/>
          <w:sz w:val="22"/>
          <w:szCs w:val="22"/>
        </w:rPr>
        <w:t>,</w:t>
      </w:r>
    </w:p>
    <w:p w14:paraId="437011B7" w14:textId="77777777" w:rsidR="001C6AA5" w:rsidRDefault="001C6AA5" w:rsidP="00E93A40">
      <w:pPr>
        <w:spacing w:line="360" w:lineRule="auto"/>
        <w:rPr>
          <w:rFonts w:ascii="Gill Sans MT" w:hAnsi="Gill Sans MT"/>
          <w:sz w:val="22"/>
          <w:szCs w:val="22"/>
        </w:rPr>
      </w:pPr>
    </w:p>
    <w:p w14:paraId="44116D6B" w14:textId="5925CCDF" w:rsidR="005E4F16" w:rsidRDefault="005E4F16" w:rsidP="00E93A40">
      <w:pPr>
        <w:spacing w:line="360" w:lineRule="auto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Sobre o assunto e em resposta ao Vosso email </w:t>
      </w:r>
      <w:r w:rsidRPr="00384640">
        <w:rPr>
          <w:rFonts w:ascii="Gill Sans MT" w:hAnsi="Gill Sans MT"/>
          <w:sz w:val="22"/>
          <w:szCs w:val="22"/>
        </w:rPr>
        <w:t>S067041-202511-</w:t>
      </w:r>
      <w:proofErr w:type="gramStart"/>
      <w:r w:rsidRPr="00384640">
        <w:rPr>
          <w:rFonts w:ascii="Gill Sans MT" w:hAnsi="Gill Sans MT"/>
          <w:sz w:val="22"/>
          <w:szCs w:val="22"/>
        </w:rPr>
        <w:t>ARHALT,DRHI</w:t>
      </w:r>
      <w:proofErr w:type="gramEnd"/>
      <w:r w:rsidRPr="00384640">
        <w:rPr>
          <w:rFonts w:ascii="Gill Sans MT" w:hAnsi="Gill Sans MT"/>
          <w:sz w:val="22"/>
          <w:szCs w:val="22"/>
        </w:rPr>
        <w:t>, de 28 de novembro de 2025</w:t>
      </w:r>
      <w:r w:rsidRPr="00384640">
        <w:rPr>
          <w:rFonts w:ascii="Gill Sans MT" w:hAnsi="Gill Sans MT"/>
          <w:sz w:val="22"/>
          <w:szCs w:val="22"/>
        </w:rPr>
        <w:t xml:space="preserve">, vem por este meio a Águas do Vale do Tejo, SA (AdVT) </w:t>
      </w:r>
      <w:r w:rsidR="00384640" w:rsidRPr="00384640">
        <w:rPr>
          <w:rFonts w:ascii="Gill Sans MT" w:hAnsi="Gill Sans MT"/>
          <w:sz w:val="22"/>
          <w:szCs w:val="22"/>
        </w:rPr>
        <w:t>informar sobre o seguinte:</w:t>
      </w:r>
    </w:p>
    <w:p w14:paraId="4FF7BB92" w14:textId="77777777" w:rsidR="005E4F16" w:rsidRDefault="005E4F16" w:rsidP="00E93A40">
      <w:pPr>
        <w:spacing w:line="360" w:lineRule="auto"/>
        <w:rPr>
          <w:rFonts w:ascii="Gill Sans MT" w:hAnsi="Gill Sans MT"/>
          <w:sz w:val="22"/>
          <w:szCs w:val="22"/>
        </w:rPr>
      </w:pPr>
    </w:p>
    <w:p w14:paraId="62A32FE5" w14:textId="31198E51" w:rsidR="00212D40" w:rsidRDefault="009849D7" w:rsidP="009849D7">
      <w:pPr>
        <w:spacing w:line="360" w:lineRule="auto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A ETAR São Vicente </w:t>
      </w:r>
      <w:r w:rsidR="00C56C2F">
        <w:rPr>
          <w:rFonts w:ascii="Gill Sans MT" w:hAnsi="Gill Sans MT"/>
          <w:sz w:val="22"/>
          <w:szCs w:val="22"/>
        </w:rPr>
        <w:t xml:space="preserve">de Valongo </w:t>
      </w:r>
      <w:r>
        <w:rPr>
          <w:rFonts w:ascii="Gill Sans MT" w:hAnsi="Gill Sans MT"/>
          <w:sz w:val="22"/>
          <w:szCs w:val="22"/>
        </w:rPr>
        <w:t xml:space="preserve">é </w:t>
      </w:r>
      <w:r w:rsidR="00C56C2F">
        <w:rPr>
          <w:rFonts w:ascii="Gill Sans MT" w:hAnsi="Gill Sans MT"/>
          <w:sz w:val="22"/>
          <w:szCs w:val="22"/>
        </w:rPr>
        <w:t xml:space="preserve">constituída </w:t>
      </w:r>
      <w:r w:rsidR="00273D90">
        <w:rPr>
          <w:rFonts w:ascii="Gill Sans MT" w:hAnsi="Gill Sans MT"/>
          <w:sz w:val="22"/>
          <w:szCs w:val="22"/>
        </w:rPr>
        <w:t xml:space="preserve">por </w:t>
      </w:r>
      <w:r w:rsidR="00A6712D">
        <w:rPr>
          <w:rFonts w:ascii="Gill Sans MT" w:hAnsi="Gill Sans MT"/>
          <w:sz w:val="22"/>
          <w:szCs w:val="22"/>
        </w:rPr>
        <w:t xml:space="preserve">um sistema de tratamento de </w:t>
      </w:r>
      <w:r w:rsidR="00E46486">
        <w:rPr>
          <w:rFonts w:ascii="Gill Sans MT" w:hAnsi="Gill Sans MT"/>
          <w:sz w:val="22"/>
          <w:szCs w:val="22"/>
        </w:rPr>
        <w:t>f</w:t>
      </w:r>
      <w:r w:rsidR="00273D90" w:rsidRPr="00273D90">
        <w:rPr>
          <w:rFonts w:ascii="Gill Sans MT" w:hAnsi="Gill Sans MT"/>
          <w:sz w:val="22"/>
          <w:szCs w:val="22"/>
        </w:rPr>
        <w:t xml:space="preserve">ossa </w:t>
      </w:r>
      <w:r w:rsidR="00E46486">
        <w:rPr>
          <w:rFonts w:ascii="Gill Sans MT" w:hAnsi="Gill Sans MT"/>
          <w:sz w:val="22"/>
          <w:szCs w:val="22"/>
        </w:rPr>
        <w:t>sé</w:t>
      </w:r>
      <w:r w:rsidR="00273D90" w:rsidRPr="00273D90">
        <w:rPr>
          <w:rFonts w:ascii="Gill Sans MT" w:hAnsi="Gill Sans MT"/>
          <w:sz w:val="22"/>
          <w:szCs w:val="22"/>
        </w:rPr>
        <w:t xml:space="preserve">tica </w:t>
      </w:r>
      <w:r w:rsidR="007F2DFC">
        <w:rPr>
          <w:rFonts w:ascii="Gill Sans MT" w:hAnsi="Gill Sans MT"/>
          <w:sz w:val="22"/>
          <w:szCs w:val="22"/>
        </w:rPr>
        <w:t>seguida d</w:t>
      </w:r>
      <w:r w:rsidR="00212D40">
        <w:rPr>
          <w:rFonts w:ascii="Gill Sans MT" w:hAnsi="Gill Sans MT"/>
          <w:sz w:val="22"/>
          <w:szCs w:val="22"/>
        </w:rPr>
        <w:t xml:space="preserve">e </w:t>
      </w:r>
      <w:r w:rsidR="00E46486">
        <w:rPr>
          <w:rFonts w:ascii="Gill Sans MT" w:hAnsi="Gill Sans MT"/>
          <w:sz w:val="22"/>
          <w:szCs w:val="22"/>
        </w:rPr>
        <w:t>t</w:t>
      </w:r>
      <w:r w:rsidR="00212D40" w:rsidRPr="00273D90">
        <w:rPr>
          <w:rFonts w:ascii="Gill Sans MT" w:hAnsi="Gill Sans MT"/>
          <w:sz w:val="22"/>
          <w:szCs w:val="22"/>
        </w:rPr>
        <w:t>rincheiras</w:t>
      </w:r>
      <w:r w:rsidR="00273D90" w:rsidRPr="00273D90">
        <w:rPr>
          <w:rFonts w:ascii="Gill Sans MT" w:hAnsi="Gill Sans MT"/>
          <w:sz w:val="22"/>
          <w:szCs w:val="22"/>
        </w:rPr>
        <w:t xml:space="preserve"> de </w:t>
      </w:r>
      <w:r w:rsidR="00E46486">
        <w:rPr>
          <w:rFonts w:ascii="Gill Sans MT" w:hAnsi="Gill Sans MT"/>
          <w:sz w:val="22"/>
          <w:szCs w:val="22"/>
        </w:rPr>
        <w:t>i</w:t>
      </w:r>
      <w:r w:rsidR="00273D90" w:rsidRPr="00273D90">
        <w:rPr>
          <w:rFonts w:ascii="Gill Sans MT" w:hAnsi="Gill Sans MT"/>
          <w:sz w:val="22"/>
          <w:szCs w:val="22"/>
        </w:rPr>
        <w:t>nfiltração</w:t>
      </w:r>
      <w:r w:rsidR="00273D90">
        <w:rPr>
          <w:rFonts w:ascii="Gill Sans MT" w:hAnsi="Gill Sans MT"/>
          <w:sz w:val="22"/>
          <w:szCs w:val="22"/>
        </w:rPr>
        <w:t>, tendo como meio recetor</w:t>
      </w:r>
      <w:r w:rsidR="007F2DFC">
        <w:rPr>
          <w:rFonts w:ascii="Gill Sans MT" w:hAnsi="Gill Sans MT"/>
          <w:sz w:val="22"/>
          <w:szCs w:val="22"/>
        </w:rPr>
        <w:t>,</w:t>
      </w:r>
      <w:r w:rsidR="00273D90">
        <w:rPr>
          <w:rFonts w:ascii="Gill Sans MT" w:hAnsi="Gill Sans MT"/>
          <w:sz w:val="22"/>
          <w:szCs w:val="22"/>
        </w:rPr>
        <w:t xml:space="preserve"> o solo</w:t>
      </w:r>
      <w:r w:rsidR="00212D40">
        <w:rPr>
          <w:rFonts w:ascii="Gill Sans MT" w:hAnsi="Gill Sans MT"/>
          <w:sz w:val="22"/>
          <w:szCs w:val="22"/>
        </w:rPr>
        <w:t>.</w:t>
      </w:r>
    </w:p>
    <w:p w14:paraId="0A608EC1" w14:textId="162DC09F" w:rsidR="00E46486" w:rsidRDefault="00E46486" w:rsidP="00E46486">
      <w:pPr>
        <w:spacing w:line="360" w:lineRule="auto"/>
        <w:rPr>
          <w:rFonts w:ascii="Gill Sans MT" w:hAnsi="Gill Sans MT"/>
          <w:sz w:val="22"/>
          <w:szCs w:val="22"/>
        </w:rPr>
      </w:pPr>
      <w:r w:rsidRPr="00E46486">
        <w:rPr>
          <w:rFonts w:ascii="Gill Sans MT" w:hAnsi="Gill Sans MT"/>
          <w:sz w:val="22"/>
          <w:szCs w:val="22"/>
        </w:rPr>
        <w:t>As condições de descarga das águas residuais em condições normais de funcionamento</w:t>
      </w:r>
      <w:r>
        <w:rPr>
          <w:rFonts w:ascii="Gill Sans MT" w:hAnsi="Gill Sans MT"/>
          <w:sz w:val="22"/>
          <w:szCs w:val="22"/>
        </w:rPr>
        <w:t xml:space="preserve"> previstas na </w:t>
      </w:r>
      <w:r w:rsidRPr="00E46486">
        <w:rPr>
          <w:rFonts w:ascii="Gill Sans MT" w:hAnsi="Gill Sans MT"/>
          <w:sz w:val="22"/>
          <w:szCs w:val="22"/>
        </w:rPr>
        <w:t>LURH atualmente em vigor, com validade até 24/01/2031</w:t>
      </w:r>
      <w:r>
        <w:rPr>
          <w:rFonts w:ascii="Gill Sans MT" w:hAnsi="Gill Sans MT"/>
          <w:sz w:val="22"/>
          <w:szCs w:val="22"/>
        </w:rPr>
        <w:t>, consideram apenas VLE para o caudal.</w:t>
      </w:r>
    </w:p>
    <w:p w14:paraId="44CE08E8" w14:textId="2AA1A41B" w:rsidR="007F2DFC" w:rsidRDefault="00E46486" w:rsidP="009849D7">
      <w:pPr>
        <w:spacing w:line="360" w:lineRule="auto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Relativamente ao p</w:t>
      </w:r>
      <w:r w:rsidRPr="00E46486">
        <w:rPr>
          <w:rFonts w:ascii="Gill Sans MT" w:hAnsi="Gill Sans MT"/>
          <w:sz w:val="22"/>
          <w:szCs w:val="22"/>
        </w:rPr>
        <w:t>rograma de autocontrolo a implementar</w:t>
      </w:r>
      <w:r>
        <w:rPr>
          <w:rFonts w:ascii="Gill Sans MT" w:hAnsi="Gill Sans MT"/>
          <w:sz w:val="22"/>
          <w:szCs w:val="22"/>
        </w:rPr>
        <w:t>, é considerada</w:t>
      </w:r>
      <w:r w:rsidR="007F2DFC">
        <w:rPr>
          <w:rFonts w:ascii="Gill Sans MT" w:hAnsi="Gill Sans MT"/>
          <w:sz w:val="22"/>
          <w:szCs w:val="22"/>
        </w:rPr>
        <w:t>:</w:t>
      </w:r>
    </w:p>
    <w:p w14:paraId="3B457734" w14:textId="554ACE9B" w:rsidR="007F2DFC" w:rsidRDefault="00212D40" w:rsidP="007F2DFC">
      <w:pPr>
        <w:pStyle w:val="PargrafodaLista"/>
        <w:numPr>
          <w:ilvl w:val="0"/>
          <w:numId w:val="38"/>
        </w:numPr>
        <w:spacing w:line="360" w:lineRule="auto"/>
        <w:rPr>
          <w:rFonts w:ascii="Gill Sans MT" w:hAnsi="Gill Sans MT"/>
          <w:sz w:val="22"/>
          <w:szCs w:val="22"/>
        </w:rPr>
      </w:pPr>
      <w:r w:rsidRPr="007F2DFC">
        <w:rPr>
          <w:rFonts w:ascii="Gill Sans MT" w:hAnsi="Gill Sans MT"/>
          <w:sz w:val="22"/>
          <w:szCs w:val="22"/>
        </w:rPr>
        <w:t>monitorização à saída da fossa sética, com periodicidade semestral, para os parâmetros pH, CBO</w:t>
      </w:r>
      <w:r w:rsidRPr="00C56C2F">
        <w:rPr>
          <w:rFonts w:ascii="Gill Sans MT" w:hAnsi="Gill Sans MT"/>
          <w:sz w:val="22"/>
          <w:szCs w:val="22"/>
          <w:vertAlign w:val="subscript"/>
        </w:rPr>
        <w:t>5</w:t>
      </w:r>
      <w:r w:rsidRPr="007F2DFC">
        <w:rPr>
          <w:rFonts w:ascii="Gill Sans MT" w:hAnsi="Gill Sans MT"/>
          <w:sz w:val="22"/>
          <w:szCs w:val="22"/>
        </w:rPr>
        <w:t>, CQO, SST, O&amp;G, Azoto total e Fósforo total</w:t>
      </w:r>
      <w:r w:rsidR="00E46486">
        <w:rPr>
          <w:rFonts w:ascii="Gill Sans MT" w:hAnsi="Gill Sans MT"/>
          <w:sz w:val="22"/>
          <w:szCs w:val="22"/>
        </w:rPr>
        <w:t>;</w:t>
      </w:r>
    </w:p>
    <w:p w14:paraId="42C78FB4" w14:textId="3A3054DA" w:rsidR="007F2DFC" w:rsidRDefault="007F2DFC" w:rsidP="007F2DFC">
      <w:pPr>
        <w:pStyle w:val="PargrafodaLista"/>
        <w:numPr>
          <w:ilvl w:val="0"/>
          <w:numId w:val="38"/>
        </w:numPr>
        <w:spacing w:line="360" w:lineRule="auto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monitorização à saída</w:t>
      </w:r>
      <w:r w:rsidR="00DE2299" w:rsidRPr="007F2DFC">
        <w:rPr>
          <w:rFonts w:ascii="Gill Sans MT" w:hAnsi="Gill Sans MT"/>
          <w:sz w:val="22"/>
          <w:szCs w:val="22"/>
        </w:rPr>
        <w:t xml:space="preserve"> </w:t>
      </w:r>
      <w:r w:rsidR="00BD2CB2">
        <w:rPr>
          <w:rFonts w:ascii="Gill Sans MT" w:hAnsi="Gill Sans MT"/>
          <w:sz w:val="22"/>
          <w:szCs w:val="22"/>
        </w:rPr>
        <w:t xml:space="preserve">da fossa sética, </w:t>
      </w:r>
      <w:r w:rsidR="00DE2299" w:rsidRPr="007F2DFC">
        <w:rPr>
          <w:rFonts w:ascii="Gill Sans MT" w:hAnsi="Gill Sans MT"/>
          <w:sz w:val="22"/>
          <w:szCs w:val="22"/>
        </w:rPr>
        <w:t>para o caudal</w:t>
      </w:r>
      <w:r w:rsidR="00C56C2F">
        <w:rPr>
          <w:rFonts w:ascii="Gill Sans MT" w:hAnsi="Gill Sans MT"/>
          <w:sz w:val="22"/>
          <w:szCs w:val="22"/>
        </w:rPr>
        <w:t>,</w:t>
      </w:r>
      <w:r w:rsidR="00DE2299" w:rsidRPr="007F2DFC">
        <w:rPr>
          <w:rFonts w:ascii="Gill Sans MT" w:hAnsi="Gill Sans MT"/>
          <w:sz w:val="22"/>
          <w:szCs w:val="22"/>
        </w:rPr>
        <w:t xml:space="preserve"> com periodicidade mensal</w:t>
      </w:r>
      <w:r w:rsidR="00E46486">
        <w:rPr>
          <w:rFonts w:ascii="Gill Sans MT" w:hAnsi="Gill Sans MT"/>
          <w:sz w:val="22"/>
          <w:szCs w:val="22"/>
        </w:rPr>
        <w:t>.</w:t>
      </w:r>
      <w:r w:rsidR="00273D90" w:rsidRPr="007F2DFC">
        <w:rPr>
          <w:rFonts w:ascii="Gill Sans MT" w:hAnsi="Gill Sans MT"/>
          <w:sz w:val="22"/>
          <w:szCs w:val="22"/>
        </w:rPr>
        <w:t xml:space="preserve"> </w:t>
      </w:r>
    </w:p>
    <w:p w14:paraId="4CCF6AA6" w14:textId="77777777" w:rsidR="007F2DFC" w:rsidRDefault="007F2DFC" w:rsidP="007F2DFC">
      <w:pPr>
        <w:spacing w:line="360" w:lineRule="auto"/>
        <w:rPr>
          <w:rFonts w:ascii="Gill Sans MT" w:hAnsi="Gill Sans MT"/>
          <w:sz w:val="22"/>
          <w:szCs w:val="22"/>
        </w:rPr>
      </w:pPr>
    </w:p>
    <w:p w14:paraId="4B54C8C1" w14:textId="043503E5" w:rsidR="009849D7" w:rsidRPr="007F2DFC" w:rsidRDefault="007F2DFC" w:rsidP="007F2DFC">
      <w:pPr>
        <w:spacing w:line="360" w:lineRule="auto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Face ao exposto, </w:t>
      </w:r>
      <w:r w:rsidR="009849D7" w:rsidRPr="007F2DFC">
        <w:rPr>
          <w:rFonts w:ascii="Gill Sans MT" w:hAnsi="Gill Sans MT"/>
          <w:sz w:val="22"/>
          <w:szCs w:val="22"/>
        </w:rPr>
        <w:t>vimos por este meio solicitar que</w:t>
      </w:r>
      <w:r w:rsidR="00C56C2F">
        <w:rPr>
          <w:rFonts w:ascii="Gill Sans MT" w:hAnsi="Gill Sans MT"/>
          <w:sz w:val="22"/>
          <w:szCs w:val="22"/>
        </w:rPr>
        <w:t>,</w:t>
      </w:r>
      <w:r w:rsidR="009849D7" w:rsidRPr="007F2DFC">
        <w:rPr>
          <w:rFonts w:ascii="Gill Sans MT" w:hAnsi="Gill Sans MT"/>
          <w:sz w:val="22"/>
          <w:szCs w:val="22"/>
        </w:rPr>
        <w:t xml:space="preserve"> não seja considerado VLE para </w:t>
      </w:r>
      <w:r w:rsidR="00DE2299" w:rsidRPr="007F2DFC">
        <w:rPr>
          <w:rFonts w:ascii="Gill Sans MT" w:hAnsi="Gill Sans MT"/>
          <w:sz w:val="22"/>
          <w:szCs w:val="22"/>
        </w:rPr>
        <w:t>o caudal</w:t>
      </w:r>
      <w:r w:rsidR="009849D7" w:rsidRPr="007F2DFC">
        <w:rPr>
          <w:rFonts w:ascii="Gill Sans MT" w:hAnsi="Gill Sans MT"/>
          <w:sz w:val="22"/>
          <w:szCs w:val="22"/>
        </w:rPr>
        <w:t xml:space="preserve">, de acordo com os seguintes pressupostos: </w:t>
      </w:r>
    </w:p>
    <w:p w14:paraId="632DDABC" w14:textId="77777777" w:rsidR="009849D7" w:rsidRDefault="009849D7" w:rsidP="009849D7">
      <w:pPr>
        <w:pStyle w:val="PargrafodaLista"/>
        <w:numPr>
          <w:ilvl w:val="0"/>
          <w:numId w:val="36"/>
        </w:numPr>
        <w:spacing w:line="360" w:lineRule="auto"/>
        <w:rPr>
          <w:rFonts w:ascii="Gill Sans MT" w:hAnsi="Gill Sans MT"/>
          <w:sz w:val="22"/>
          <w:szCs w:val="22"/>
        </w:rPr>
      </w:pPr>
      <w:r w:rsidRPr="009849D7">
        <w:rPr>
          <w:rFonts w:ascii="Gill Sans MT" w:hAnsi="Gill Sans MT"/>
          <w:sz w:val="22"/>
          <w:szCs w:val="22"/>
        </w:rPr>
        <w:t xml:space="preserve">O caudal tratado nos sistemas de tratamento explorados pela AdVT corresponde ao caudal proveniente dos emissários municipais e entregue nos chamados Pontos de Recolha do Sistema, ou seja, num determinado ponto de fronteira entre o sistema “em baixa” e o sistema “em alta”, que podem localizar-se num emissário, numa Estação Elevatória (EE) caso exista, ou nas ETAR. </w:t>
      </w:r>
    </w:p>
    <w:p w14:paraId="6C515DEF" w14:textId="77777777" w:rsidR="00EF08E7" w:rsidRDefault="009849D7" w:rsidP="009849D7">
      <w:pPr>
        <w:pStyle w:val="PargrafodaLista"/>
        <w:numPr>
          <w:ilvl w:val="0"/>
          <w:numId w:val="36"/>
        </w:numPr>
        <w:spacing w:line="360" w:lineRule="auto"/>
        <w:rPr>
          <w:rFonts w:ascii="Gill Sans MT" w:hAnsi="Gill Sans MT"/>
          <w:sz w:val="22"/>
          <w:szCs w:val="22"/>
        </w:rPr>
      </w:pPr>
      <w:r w:rsidRPr="009849D7">
        <w:rPr>
          <w:rFonts w:ascii="Gill Sans MT" w:hAnsi="Gill Sans MT"/>
          <w:sz w:val="22"/>
          <w:szCs w:val="22"/>
        </w:rPr>
        <w:t xml:space="preserve">Todas as águas residuais urbanas afluentes ao sistema de tratamento (composto por emissários, EE, condutas elevatórias e ETAR) são encaminhadas para tratamento, obrigação </w:t>
      </w:r>
      <w:r w:rsidRPr="009849D7">
        <w:rPr>
          <w:rFonts w:ascii="Gill Sans MT" w:hAnsi="Gill Sans MT"/>
          <w:sz w:val="22"/>
          <w:szCs w:val="22"/>
        </w:rPr>
        <w:lastRenderedPageBreak/>
        <w:t xml:space="preserve">da AdVT estipulada no Contrato de Concessão entre o Estado Português e a Águas de Lisboa e Vale do Tejo, S. A. </w:t>
      </w:r>
    </w:p>
    <w:p w14:paraId="23A19802" w14:textId="681E876C" w:rsidR="009849D7" w:rsidRPr="009849D7" w:rsidRDefault="009849D7" w:rsidP="00EF08E7">
      <w:pPr>
        <w:pStyle w:val="PargrafodaLista"/>
        <w:spacing w:line="360" w:lineRule="auto"/>
        <w:ind w:left="720"/>
        <w:rPr>
          <w:rFonts w:ascii="Gill Sans MT" w:hAnsi="Gill Sans MT"/>
          <w:sz w:val="22"/>
          <w:szCs w:val="22"/>
        </w:rPr>
      </w:pPr>
      <w:r w:rsidRPr="009849D7">
        <w:rPr>
          <w:rFonts w:ascii="Gill Sans MT" w:hAnsi="Gill Sans MT"/>
          <w:sz w:val="22"/>
          <w:szCs w:val="22"/>
        </w:rPr>
        <w:t>De acordo com o n.º 4 da cláusula 6.ª – Características da água e dos efluentes do Contrato de Concessão, a Águas de Lisboa e Vale do Tejo deve recolher os efluentes domésticos e urbanos provenientes dos utilizadores do sistema, mediante o respeito dos limites estabelecidos no Anexo I ao presente Contrato e nos Contratos de Recolha, relacionados com a capacidade do sistema, sem prejuízo do n.º 7 da cláusula 6.º, que refere - “A concessionária não está obrigada a recolher os efluentes provenientes dos utilizadores do sistema que, pela sua natureza ou por razões ponderosas de ordem técnica e ou económica, ponham em causa a gestão e a exploração do próprio sistema, o cumprimento da legislação e da regulamentação aplicáveis ou dos limites e condicionamentos daí decorrentes […]”</w:t>
      </w:r>
    </w:p>
    <w:p w14:paraId="0951373B" w14:textId="020483DC" w:rsidR="009849D7" w:rsidRPr="009849D7" w:rsidRDefault="009849D7" w:rsidP="009849D7">
      <w:pPr>
        <w:pStyle w:val="PargrafodaLista"/>
        <w:numPr>
          <w:ilvl w:val="0"/>
          <w:numId w:val="36"/>
        </w:numPr>
        <w:spacing w:line="360" w:lineRule="auto"/>
        <w:rPr>
          <w:rFonts w:ascii="Gill Sans MT" w:hAnsi="Gill Sans MT"/>
          <w:sz w:val="22"/>
          <w:szCs w:val="22"/>
        </w:rPr>
      </w:pPr>
      <w:r w:rsidRPr="009849D7">
        <w:rPr>
          <w:rFonts w:ascii="Gill Sans MT" w:hAnsi="Gill Sans MT"/>
          <w:sz w:val="22"/>
          <w:szCs w:val="22"/>
        </w:rPr>
        <w:t xml:space="preserve">As águas residuais afluentes aos sistemas de tratamento, tanto na vertente quantitativa como qualitativa, não dependem da </w:t>
      </w:r>
      <w:r w:rsidR="00E46486" w:rsidRPr="009849D7">
        <w:rPr>
          <w:rFonts w:ascii="Gill Sans MT" w:hAnsi="Gill Sans MT"/>
          <w:sz w:val="22"/>
          <w:szCs w:val="22"/>
        </w:rPr>
        <w:t>AdVT,</w:t>
      </w:r>
      <w:r w:rsidRPr="009849D7">
        <w:rPr>
          <w:rFonts w:ascii="Gill Sans MT" w:hAnsi="Gill Sans MT"/>
          <w:sz w:val="22"/>
          <w:szCs w:val="22"/>
        </w:rPr>
        <w:t xml:space="preserve"> mas sim das Entidades Gestoras (EG) “em baixa”.</w:t>
      </w:r>
    </w:p>
    <w:p w14:paraId="0BC0963F" w14:textId="61DEF889" w:rsidR="009849D7" w:rsidRPr="009849D7" w:rsidRDefault="009849D7" w:rsidP="009849D7">
      <w:pPr>
        <w:pStyle w:val="PargrafodaLista"/>
        <w:numPr>
          <w:ilvl w:val="0"/>
          <w:numId w:val="36"/>
        </w:numPr>
        <w:spacing w:line="360" w:lineRule="auto"/>
        <w:rPr>
          <w:rFonts w:ascii="Gill Sans MT" w:hAnsi="Gill Sans MT"/>
          <w:sz w:val="22"/>
          <w:szCs w:val="22"/>
        </w:rPr>
      </w:pPr>
      <w:r w:rsidRPr="009849D7">
        <w:rPr>
          <w:rFonts w:ascii="Gill Sans MT" w:hAnsi="Gill Sans MT"/>
          <w:sz w:val="22"/>
          <w:szCs w:val="22"/>
        </w:rPr>
        <w:t xml:space="preserve">Muito frequentemente ocorrem situações de afluências indevidas aos sistemas, sobrecarregando-o, o que pode provocar descargas de emergência, danos estruturais nas instalações, indisponibilidade do equipamento necessário ao processo de tratamento, </w:t>
      </w:r>
      <w:proofErr w:type="spellStart"/>
      <w:r w:rsidRPr="00BD2CB2">
        <w:rPr>
          <w:rFonts w:ascii="Gill Sans MT" w:hAnsi="Gill Sans MT"/>
          <w:i/>
          <w:iCs/>
          <w:sz w:val="22"/>
          <w:szCs w:val="22"/>
        </w:rPr>
        <w:t>wash</w:t>
      </w:r>
      <w:proofErr w:type="spellEnd"/>
      <w:r w:rsidRPr="009849D7">
        <w:rPr>
          <w:rFonts w:ascii="Gill Sans MT" w:hAnsi="Gill Sans MT"/>
          <w:sz w:val="22"/>
          <w:szCs w:val="22"/>
        </w:rPr>
        <w:t>-</w:t>
      </w:r>
      <w:r w:rsidRPr="00BD2CB2">
        <w:rPr>
          <w:rFonts w:ascii="Gill Sans MT" w:hAnsi="Gill Sans MT"/>
          <w:i/>
          <w:iCs/>
          <w:sz w:val="22"/>
          <w:szCs w:val="22"/>
        </w:rPr>
        <w:t>out</w:t>
      </w:r>
      <w:r w:rsidRPr="009849D7">
        <w:rPr>
          <w:rFonts w:ascii="Gill Sans MT" w:hAnsi="Gill Sans MT"/>
          <w:sz w:val="22"/>
          <w:szCs w:val="22"/>
        </w:rPr>
        <w:t xml:space="preserve"> nos reatores biológicos, curtos-circuitos hidráulicos, perda de eficiência do processo de tratamento, aumento de custos de operação e manutenção do sistema, entre outras ocorrências indesejáveis. Estas afluências indevidas ocorrem quando:</w:t>
      </w:r>
    </w:p>
    <w:p w14:paraId="7650B11F" w14:textId="20B9B04D" w:rsidR="009849D7" w:rsidRPr="009849D7" w:rsidRDefault="009849D7" w:rsidP="009849D7">
      <w:pPr>
        <w:pStyle w:val="PargrafodaLista"/>
        <w:numPr>
          <w:ilvl w:val="0"/>
          <w:numId w:val="37"/>
        </w:numPr>
        <w:spacing w:line="360" w:lineRule="auto"/>
        <w:rPr>
          <w:rFonts w:ascii="Gill Sans MT" w:hAnsi="Gill Sans MT"/>
          <w:sz w:val="22"/>
          <w:szCs w:val="22"/>
        </w:rPr>
      </w:pPr>
      <w:r w:rsidRPr="009849D7">
        <w:rPr>
          <w:rFonts w:ascii="Gill Sans MT" w:hAnsi="Gill Sans MT"/>
          <w:sz w:val="22"/>
          <w:szCs w:val="22"/>
        </w:rPr>
        <w:t>o caudal afluente aos sistemas de tratamento ultrapassa o valor para o qual o sistema foi dimensionado, seja por episódios de pluviosidade ou ocorrência de infiltrações;</w:t>
      </w:r>
    </w:p>
    <w:p w14:paraId="10A7E1FC" w14:textId="0C391400" w:rsidR="009849D7" w:rsidRPr="009849D7" w:rsidRDefault="009849D7" w:rsidP="009849D7">
      <w:pPr>
        <w:pStyle w:val="PargrafodaLista"/>
        <w:numPr>
          <w:ilvl w:val="0"/>
          <w:numId w:val="37"/>
        </w:numPr>
        <w:spacing w:line="360" w:lineRule="auto"/>
        <w:rPr>
          <w:rFonts w:ascii="Gill Sans MT" w:hAnsi="Gill Sans MT"/>
          <w:sz w:val="22"/>
          <w:szCs w:val="22"/>
        </w:rPr>
      </w:pPr>
      <w:r w:rsidRPr="009849D7">
        <w:rPr>
          <w:rFonts w:ascii="Gill Sans MT" w:hAnsi="Gill Sans MT"/>
          <w:sz w:val="22"/>
          <w:szCs w:val="22"/>
        </w:rPr>
        <w:t>os Valores Limite de Emissão (VLE) estipulados no Regulamento de Exploração da AdVT, mais propriamente os constantes no Apêndice 2 - Valores limite de emissão de parâmetros característicos de águas residuais urbanas, não são respeitados, em episódios normalmente associados a descargas industriais, ocasionais ou permanentes.</w:t>
      </w:r>
    </w:p>
    <w:p w14:paraId="78E020A1" w14:textId="77777777" w:rsidR="009849D7" w:rsidRDefault="009849D7" w:rsidP="009849D7">
      <w:pPr>
        <w:spacing w:line="360" w:lineRule="auto"/>
        <w:rPr>
          <w:rFonts w:ascii="Gill Sans MT" w:hAnsi="Gill Sans MT"/>
          <w:sz w:val="22"/>
          <w:szCs w:val="22"/>
        </w:rPr>
      </w:pPr>
    </w:p>
    <w:p w14:paraId="62B1948D" w14:textId="04C0F0BC" w:rsidR="009849D7" w:rsidRDefault="009849D7" w:rsidP="009849D7">
      <w:pPr>
        <w:spacing w:line="360" w:lineRule="auto"/>
        <w:rPr>
          <w:rFonts w:ascii="Gill Sans MT" w:hAnsi="Gill Sans MT"/>
          <w:sz w:val="22"/>
          <w:szCs w:val="22"/>
        </w:rPr>
      </w:pPr>
      <w:r w:rsidRPr="009849D7">
        <w:rPr>
          <w:rFonts w:ascii="Gill Sans MT" w:hAnsi="Gill Sans MT"/>
          <w:sz w:val="22"/>
          <w:szCs w:val="22"/>
        </w:rPr>
        <w:t xml:space="preserve">Ao contrário do que acontece numa ETAR Industrial, em que o VLE do caudal descarregado condiciona/limita a própria atividade produtiva e poluente, acreditamos que estabelecer um VLE para o caudal descarregado pelas ETAR urbanas após tratamento não constitui uma medida para a </w:t>
      </w:r>
      <w:r w:rsidRPr="009849D7">
        <w:rPr>
          <w:rFonts w:ascii="Gill Sans MT" w:hAnsi="Gill Sans MT"/>
          <w:sz w:val="22"/>
          <w:szCs w:val="22"/>
        </w:rPr>
        <w:lastRenderedPageBreak/>
        <w:t>proteção do meio recetor uma vez que o seu cumprimento obrigaria à descarga de águas residuais não tratadas a montante dos sistemas de tratamento sempre que as afluências excedessem o valor de caudal para o qual foram dimensionados, mesmo que a ETAR tenha capacidade de tratar adequadamente estas águas residuais. Como referido anteriormente, estas afluências dependem das EG “em baixa” pelo que à AdVT não devem ser assacadas responsabilidades pelo não cumprimento deste VLE.</w:t>
      </w:r>
    </w:p>
    <w:p w14:paraId="7E6CF281" w14:textId="77777777" w:rsidR="009849D7" w:rsidRDefault="009849D7" w:rsidP="009849D7">
      <w:pPr>
        <w:spacing w:line="360" w:lineRule="auto"/>
        <w:rPr>
          <w:rFonts w:ascii="Gill Sans MT" w:hAnsi="Gill Sans MT"/>
          <w:sz w:val="22"/>
          <w:szCs w:val="22"/>
        </w:rPr>
      </w:pPr>
    </w:p>
    <w:p w14:paraId="5D70A1EB" w14:textId="53C980F8" w:rsidR="009849D7" w:rsidRDefault="009849D7" w:rsidP="009849D7">
      <w:pPr>
        <w:spacing w:line="360" w:lineRule="auto"/>
        <w:rPr>
          <w:rFonts w:ascii="Gill Sans MT" w:hAnsi="Gill Sans MT"/>
          <w:sz w:val="22"/>
          <w:szCs w:val="22"/>
        </w:rPr>
      </w:pPr>
      <w:r w:rsidRPr="009849D7">
        <w:rPr>
          <w:rFonts w:ascii="Gill Sans MT" w:hAnsi="Gill Sans MT"/>
          <w:sz w:val="22"/>
          <w:szCs w:val="22"/>
        </w:rPr>
        <w:t xml:space="preserve">Assim sendo, solicitamos à ARH do </w:t>
      </w:r>
      <w:r>
        <w:rPr>
          <w:rFonts w:ascii="Gill Sans MT" w:hAnsi="Gill Sans MT"/>
          <w:sz w:val="22"/>
          <w:szCs w:val="22"/>
        </w:rPr>
        <w:t>Alentejo</w:t>
      </w:r>
      <w:r w:rsidRPr="009849D7">
        <w:rPr>
          <w:rFonts w:ascii="Gill Sans MT" w:hAnsi="Gill Sans MT"/>
          <w:sz w:val="22"/>
          <w:szCs w:val="22"/>
        </w:rPr>
        <w:t xml:space="preserve"> que suspenda da </w:t>
      </w:r>
      <w:r w:rsidR="00C56C2F">
        <w:rPr>
          <w:rFonts w:ascii="Gill Sans MT" w:hAnsi="Gill Sans MT"/>
          <w:sz w:val="22"/>
          <w:szCs w:val="22"/>
        </w:rPr>
        <w:t xml:space="preserve">LURH nº </w:t>
      </w:r>
      <w:r w:rsidR="00C56C2F" w:rsidRPr="00C56C2F">
        <w:rPr>
          <w:rFonts w:ascii="Gill Sans MT" w:hAnsi="Gill Sans MT"/>
          <w:sz w:val="22"/>
          <w:szCs w:val="22"/>
        </w:rPr>
        <w:t>L001763.2021.RH7</w:t>
      </w:r>
      <w:r w:rsidRPr="009849D7">
        <w:rPr>
          <w:rFonts w:ascii="Gill Sans MT" w:hAnsi="Gill Sans MT"/>
          <w:sz w:val="22"/>
          <w:szCs w:val="22"/>
        </w:rPr>
        <w:t>, com efeitos à data da sua emissão, o cumprimento do VLE relativo ao caudal e que num próxim</w:t>
      </w:r>
      <w:r w:rsidR="00C56C2F">
        <w:rPr>
          <w:rFonts w:ascii="Gill Sans MT" w:hAnsi="Gill Sans MT"/>
          <w:sz w:val="22"/>
          <w:szCs w:val="22"/>
        </w:rPr>
        <w:t>o Título</w:t>
      </w:r>
      <w:r w:rsidRPr="009849D7">
        <w:rPr>
          <w:rFonts w:ascii="Gill Sans MT" w:hAnsi="Gill Sans MT"/>
          <w:sz w:val="22"/>
          <w:szCs w:val="22"/>
        </w:rPr>
        <w:t xml:space="preserve"> este VLE não seja considerado.</w:t>
      </w:r>
    </w:p>
    <w:p w14:paraId="661C9699" w14:textId="77777777" w:rsidR="00132C7E" w:rsidRPr="000E4B99" w:rsidRDefault="00132C7E" w:rsidP="00132C7E">
      <w:pPr>
        <w:pStyle w:val="PargrafodaLista"/>
        <w:rPr>
          <w:rFonts w:ascii="Gill Sans MT" w:hAnsi="Gill Sans MT"/>
          <w:sz w:val="22"/>
          <w:szCs w:val="22"/>
        </w:rPr>
      </w:pPr>
    </w:p>
    <w:p w14:paraId="07004048" w14:textId="77777777" w:rsidR="00132C7E" w:rsidRDefault="00132C7E" w:rsidP="002C682F">
      <w:pPr>
        <w:spacing w:line="360" w:lineRule="auto"/>
        <w:rPr>
          <w:rFonts w:ascii="Gill Sans MT" w:hAnsi="Gill Sans MT"/>
          <w:sz w:val="22"/>
          <w:szCs w:val="22"/>
        </w:rPr>
      </w:pPr>
    </w:p>
    <w:p w14:paraId="745B0E26" w14:textId="785F4253" w:rsidR="00575863" w:rsidRPr="00006026" w:rsidRDefault="002825A1" w:rsidP="009849D7">
      <w:pPr>
        <w:spacing w:line="360" w:lineRule="auto"/>
        <w:ind w:right="-1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Ficamos à disposição para qualquer esclarecimento que considerem necessário, sendo que para o efeito pode ser contactado a Eng.ª Catarina Couto através do telefone 938025981 ou endereço eletrónico </w:t>
      </w:r>
      <w:hyperlink r:id="rId12" w:history="1">
        <w:r w:rsidRPr="0021679F">
          <w:rPr>
            <w:rStyle w:val="Hiperligao"/>
            <w:rFonts w:ascii="Gill Sans MT" w:hAnsi="Gill Sans MT"/>
            <w:sz w:val="22"/>
            <w:szCs w:val="22"/>
          </w:rPr>
          <w:t>catarina.couto@adp.p</w:t>
        </w:r>
      </w:hyperlink>
      <w:r>
        <w:rPr>
          <w:rStyle w:val="Hiperligao"/>
          <w:rFonts w:ascii="Gill Sans MT" w:hAnsi="Gill Sans MT"/>
          <w:sz w:val="22"/>
          <w:szCs w:val="22"/>
        </w:rPr>
        <w:t>t.</w:t>
      </w:r>
    </w:p>
    <w:p w14:paraId="7B968022" w14:textId="17096F6C" w:rsidR="00771CF4" w:rsidRPr="00006026" w:rsidRDefault="00771CF4" w:rsidP="0091380A">
      <w:pPr>
        <w:ind w:right="-427"/>
        <w:jc w:val="center"/>
        <w:rPr>
          <w:rFonts w:ascii="Gill Sans MT" w:hAnsi="Gill Sans MT"/>
          <w:sz w:val="22"/>
          <w:szCs w:val="22"/>
        </w:rPr>
      </w:pPr>
    </w:p>
    <w:sectPr w:rsidR="00771CF4" w:rsidRPr="00006026" w:rsidSect="00ED43E5">
      <w:headerReference w:type="default" r:id="rId13"/>
      <w:pgSz w:w="11907" w:h="16840" w:code="9"/>
      <w:pgMar w:top="2836" w:right="1559" w:bottom="1985" w:left="1560" w:header="426" w:footer="1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83E6B" w14:textId="77777777" w:rsidR="007D721F" w:rsidRDefault="007D721F">
      <w:r>
        <w:separator/>
      </w:r>
    </w:p>
  </w:endnote>
  <w:endnote w:type="continuationSeparator" w:id="0">
    <w:p w14:paraId="67A60831" w14:textId="77777777" w:rsidR="007D721F" w:rsidRDefault="007D7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illSan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ZapfChancery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Std">
    <w:altName w:val="Gill Sans MT"/>
    <w:charset w:val="00"/>
    <w:family w:val="auto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8AE8B" w14:textId="77777777" w:rsidR="007D721F" w:rsidRDefault="007D721F">
      <w:r>
        <w:separator/>
      </w:r>
    </w:p>
  </w:footnote>
  <w:footnote w:type="continuationSeparator" w:id="0">
    <w:p w14:paraId="74D4E865" w14:textId="77777777" w:rsidR="007D721F" w:rsidRDefault="007D7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319EF" w14:textId="77777777" w:rsidR="00BB0B1C" w:rsidRDefault="00375B56">
    <w:pPr>
      <w:pStyle w:val="Cabealho"/>
      <w:rPr>
        <w:noProof/>
        <w:lang w:val="en-US"/>
      </w:rPr>
    </w:pPr>
    <w:r>
      <w:rPr>
        <w:noProof/>
        <w:lang w:eastAsia="pt-PT"/>
      </w:rPr>
      <w:drawing>
        <wp:anchor distT="0" distB="0" distL="114300" distR="114300" simplePos="0" relativeHeight="251661312" behindDoc="1" locked="0" layoutInCell="1" allowOverlap="1" wp14:anchorId="772553C3" wp14:editId="123DD852">
          <wp:simplePos x="0" y="0"/>
          <wp:positionH relativeFrom="column">
            <wp:posOffset>-977900</wp:posOffset>
          </wp:positionH>
          <wp:positionV relativeFrom="paragraph">
            <wp:posOffset>-308610</wp:posOffset>
          </wp:positionV>
          <wp:extent cx="7599346" cy="107467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I141_carta_AdV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9346" cy="10746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E6E6C7" w14:textId="774F82D0" w:rsidR="00C157CB" w:rsidRDefault="00375B56" w:rsidP="001A3803">
    <w:pPr>
      <w:pStyle w:val="Cabealho"/>
      <w:ind w:left="426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585E6CF" wp14:editId="405A5C53">
              <wp:simplePos x="0" y="0"/>
              <wp:positionH relativeFrom="column">
                <wp:posOffset>1613535</wp:posOffset>
              </wp:positionH>
              <wp:positionV relativeFrom="paragraph">
                <wp:posOffset>1042670</wp:posOffset>
              </wp:positionV>
              <wp:extent cx="2667000" cy="381000"/>
              <wp:effectExtent l="635" t="1270" r="0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70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3271D" w14:textId="77777777" w:rsidR="00C157CB" w:rsidRPr="00377C37" w:rsidRDefault="00C157CB" w:rsidP="00377C37">
                          <w:pPr>
                            <w:rPr>
                              <w:rFonts w:ascii="Gill Sans Std" w:hAnsi="Gill Sans Std"/>
                              <w:b/>
                              <w:color w:val="FFFFFF" w:themeColor="background1"/>
                              <w:sz w:val="22"/>
                            </w:rPr>
                          </w:pPr>
                          <w:r w:rsidRPr="00377C37">
                            <w:rPr>
                              <w:rFonts w:ascii="Gill Sans Std" w:hAnsi="Gill Sans Std"/>
                              <w:b/>
                              <w:color w:val="FFFFFF" w:themeColor="background1"/>
                              <w:sz w:val="22"/>
                            </w:rPr>
                            <w:t xml:space="preserve">COMUNICAÇÃO </w:t>
                          </w:r>
                          <w:r w:rsidR="003E4232">
                            <w:rPr>
                              <w:rFonts w:ascii="Gill Sans Std" w:hAnsi="Gill Sans Std"/>
                              <w:b/>
                              <w:color w:val="FFFFFF" w:themeColor="background1"/>
                              <w:sz w:val="22"/>
                            </w:rPr>
                            <w:t>INTERNA</w:t>
                          </w:r>
                        </w:p>
                        <w:p w14:paraId="34004626" w14:textId="77777777" w:rsidR="00C157CB" w:rsidRPr="00377C37" w:rsidRDefault="00C157CB">
                          <w:pPr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85E6C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27.05pt;margin-top:82.1pt;width:210pt;height:3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" filled="f" stroked="f">
              <v:textbox inset=",7.2pt,,7.2pt">
                <w:txbxContent>
                  <w:p w14:paraId="2003271D" w14:textId="77777777" w:rsidR="00C157CB" w:rsidRPr="00377C37" w:rsidRDefault="00C157CB" w:rsidP="00377C37">
                    <w:pPr>
                      <w:rPr>
                        <w:rFonts w:ascii="Gill Sans Std" w:hAnsi="Gill Sans Std"/>
                        <w:b/>
                        <w:color w:val="FFFFFF" w:themeColor="background1"/>
                        <w:sz w:val="22"/>
                      </w:rPr>
                    </w:pPr>
                    <w:r w:rsidRPr="00377C37">
                      <w:rPr>
                        <w:rFonts w:ascii="Gill Sans Std" w:hAnsi="Gill Sans Std"/>
                        <w:b/>
                        <w:color w:val="FFFFFF" w:themeColor="background1"/>
                        <w:sz w:val="22"/>
                      </w:rPr>
                      <w:t xml:space="preserve">COMUNICAÇÃO </w:t>
                    </w:r>
                    <w:r w:rsidR="003E4232">
                      <w:rPr>
                        <w:rFonts w:ascii="Gill Sans Std" w:hAnsi="Gill Sans Std"/>
                        <w:b/>
                        <w:color w:val="FFFFFF" w:themeColor="background1"/>
                        <w:sz w:val="22"/>
                      </w:rPr>
                      <w:t>INTERNA</w:t>
                    </w:r>
                  </w:p>
                  <w:p w14:paraId="34004626" w14:textId="77777777" w:rsidR="00C157CB" w:rsidRPr="00377C37" w:rsidRDefault="00C157CB">
                    <w:pPr>
                      <w:rPr>
                        <w:sz w:val="22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A88C0C" wp14:editId="3D67F9D4">
              <wp:simplePos x="0" y="0"/>
              <wp:positionH relativeFrom="column">
                <wp:posOffset>4204335</wp:posOffset>
              </wp:positionH>
              <wp:positionV relativeFrom="paragraph">
                <wp:posOffset>966470</wp:posOffset>
              </wp:positionV>
              <wp:extent cx="0" cy="533400"/>
              <wp:effectExtent l="13335" t="13970" r="24765" b="24130"/>
              <wp:wrapNone/>
              <wp:docPr id="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34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38100" dist="25400" dir="5400000" algn="ctr" rotWithShape="0">
                                <a:srgbClr val="000000">
                                  <a:alpha val="35001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60522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1.05pt,76.1pt" to="331.05pt,1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" strokecolor="white [3212]" strokeweight="1pt">
              <v:shadow color="black" opacity="22938f" offset="0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4286252"/>
    <w:lvl w:ilvl="0">
      <w:numFmt w:val="decimal"/>
      <w:lvlText w:val="*"/>
      <w:lvlJc w:val="left"/>
    </w:lvl>
  </w:abstractNum>
  <w:abstractNum w:abstractNumId="1" w15:restartNumberingAfterBreak="0">
    <w:nsid w:val="00D76C53"/>
    <w:multiLevelType w:val="hybridMultilevel"/>
    <w:tmpl w:val="034E255A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Symbol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Symbol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3255475"/>
    <w:multiLevelType w:val="hybridMultilevel"/>
    <w:tmpl w:val="28769FF2"/>
    <w:lvl w:ilvl="0" w:tplc="71ECE752">
      <w:numFmt w:val="bullet"/>
      <w:lvlText w:val="•"/>
      <w:lvlJc w:val="left"/>
      <w:pPr>
        <w:ind w:left="720" w:hanging="360"/>
      </w:pPr>
      <w:rPr>
        <w:rFonts w:ascii="Gill Sans MT" w:eastAsia="Times New Roman" w:hAnsi="Gill Sans MT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72593"/>
    <w:multiLevelType w:val="hybridMultilevel"/>
    <w:tmpl w:val="80105CA4"/>
    <w:lvl w:ilvl="0" w:tplc="04090001">
      <w:start w:val="1"/>
      <w:numFmt w:val="bullet"/>
      <w:lvlText w:val=""/>
      <w:lvlJc w:val="left"/>
      <w:pPr>
        <w:tabs>
          <w:tab w:val="num" w:pos="2475"/>
        </w:tabs>
        <w:ind w:left="2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95"/>
        </w:tabs>
        <w:ind w:left="3195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15"/>
        </w:tabs>
        <w:ind w:left="3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35"/>
        </w:tabs>
        <w:ind w:left="4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55"/>
        </w:tabs>
        <w:ind w:left="5355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75"/>
        </w:tabs>
        <w:ind w:left="6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95"/>
        </w:tabs>
        <w:ind w:left="6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15"/>
        </w:tabs>
        <w:ind w:left="7515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35"/>
        </w:tabs>
        <w:ind w:left="8235" w:hanging="360"/>
      </w:pPr>
      <w:rPr>
        <w:rFonts w:ascii="Wingdings" w:hAnsi="Wingdings" w:hint="default"/>
      </w:rPr>
    </w:lvl>
  </w:abstractNum>
  <w:abstractNum w:abstractNumId="4" w15:restartNumberingAfterBreak="0">
    <w:nsid w:val="05430B19"/>
    <w:multiLevelType w:val="hybridMultilevel"/>
    <w:tmpl w:val="CB5E6EBE"/>
    <w:lvl w:ilvl="0" w:tplc="0816000F">
      <w:start w:val="1"/>
      <w:numFmt w:val="decimal"/>
      <w:lvlText w:val="%1.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8E03648"/>
    <w:multiLevelType w:val="hybridMultilevel"/>
    <w:tmpl w:val="188C287E"/>
    <w:lvl w:ilvl="0" w:tplc="BD6A45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D713BD"/>
    <w:multiLevelType w:val="hybridMultilevel"/>
    <w:tmpl w:val="A77E0602"/>
    <w:lvl w:ilvl="0" w:tplc="1AD48D9E">
      <w:start w:val="1"/>
      <w:numFmt w:val="lowerRoman"/>
      <w:lvlText w:val="%1)"/>
      <w:lvlJc w:val="left"/>
      <w:pPr>
        <w:ind w:left="737" w:hanging="377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C7CA1"/>
    <w:multiLevelType w:val="hybridMultilevel"/>
    <w:tmpl w:val="000E8BF8"/>
    <w:lvl w:ilvl="0" w:tplc="08160017">
      <w:start w:val="1"/>
      <w:numFmt w:val="lowerLetter"/>
      <w:lvlText w:val="%1)"/>
      <w:lvlJc w:val="left"/>
      <w:pPr>
        <w:ind w:left="1004" w:hanging="360"/>
      </w:pPr>
    </w:lvl>
    <w:lvl w:ilvl="1" w:tplc="08160019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59106AC"/>
    <w:multiLevelType w:val="hybridMultilevel"/>
    <w:tmpl w:val="2EEC6FA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19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6394EA5"/>
    <w:multiLevelType w:val="hybridMultilevel"/>
    <w:tmpl w:val="5BF89886"/>
    <w:lvl w:ilvl="0" w:tplc="B36817F2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D754D"/>
    <w:multiLevelType w:val="hybridMultilevel"/>
    <w:tmpl w:val="C7FC90E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F4910"/>
    <w:multiLevelType w:val="hybridMultilevel"/>
    <w:tmpl w:val="188C287E"/>
    <w:lvl w:ilvl="0" w:tplc="BD6A45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935B64"/>
    <w:multiLevelType w:val="hybridMultilevel"/>
    <w:tmpl w:val="53928DB4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2638C"/>
    <w:multiLevelType w:val="hybridMultilevel"/>
    <w:tmpl w:val="D22A0ED2"/>
    <w:lvl w:ilvl="0" w:tplc="DC8EF794">
      <w:start w:val="1"/>
      <w:numFmt w:val="lowerLetter"/>
      <w:lvlText w:val="%1)"/>
      <w:lvlJc w:val="left"/>
      <w:pPr>
        <w:ind w:left="1080" w:hanging="720"/>
      </w:pPr>
      <w:rPr>
        <w:rFonts w:ascii="GillSans" w:eastAsia="Times New Roman" w:hAnsi="GillSans" w:cs="Times New Roman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3B03DE"/>
    <w:multiLevelType w:val="hybridMultilevel"/>
    <w:tmpl w:val="9CF25E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D08ED"/>
    <w:multiLevelType w:val="hybridMultilevel"/>
    <w:tmpl w:val="45869542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5D3F98"/>
    <w:multiLevelType w:val="hybridMultilevel"/>
    <w:tmpl w:val="E9C82E62"/>
    <w:lvl w:ilvl="0" w:tplc="7C9852B2">
      <w:start w:val="1"/>
      <w:numFmt w:val="bullet"/>
      <w:lvlText w:val="■"/>
      <w:lvlJc w:val="left"/>
      <w:pPr>
        <w:tabs>
          <w:tab w:val="num" w:pos="2187"/>
        </w:tabs>
        <w:ind w:left="2187" w:hanging="360"/>
      </w:pPr>
      <w:rPr>
        <w:rFonts w:ascii="ZapfChancery" w:hAnsi="ZapfChancery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A61672"/>
    <w:multiLevelType w:val="hybridMultilevel"/>
    <w:tmpl w:val="95B849C8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656278"/>
    <w:multiLevelType w:val="hybridMultilevel"/>
    <w:tmpl w:val="0EC4D8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A2ED3"/>
    <w:multiLevelType w:val="hybridMultilevel"/>
    <w:tmpl w:val="591C0EC6"/>
    <w:lvl w:ilvl="0" w:tplc="08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0" w15:restartNumberingAfterBreak="0">
    <w:nsid w:val="4A061B3B"/>
    <w:multiLevelType w:val="multilevel"/>
    <w:tmpl w:val="E9C82E62"/>
    <w:lvl w:ilvl="0">
      <w:start w:val="1"/>
      <w:numFmt w:val="bullet"/>
      <w:lvlText w:val="■"/>
      <w:lvlJc w:val="left"/>
      <w:pPr>
        <w:tabs>
          <w:tab w:val="num" w:pos="2187"/>
        </w:tabs>
        <w:ind w:left="2187" w:hanging="360"/>
      </w:pPr>
      <w:rPr>
        <w:rFonts w:ascii="ZapfChancery" w:hAnsi="ZapfChancery" w:hint="default"/>
        <w:color w:val="auto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7F4AE7"/>
    <w:multiLevelType w:val="multilevel"/>
    <w:tmpl w:val="AAF28E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550B50C7"/>
    <w:multiLevelType w:val="hybridMultilevel"/>
    <w:tmpl w:val="73840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B6607E"/>
    <w:multiLevelType w:val="hybridMultilevel"/>
    <w:tmpl w:val="3AD0A74C"/>
    <w:lvl w:ilvl="0" w:tplc="14CE7E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221757"/>
    <w:multiLevelType w:val="hybridMultilevel"/>
    <w:tmpl w:val="503C9D86"/>
    <w:lvl w:ilvl="0" w:tplc="08160019">
      <w:start w:val="1"/>
      <w:numFmt w:val="lowerLetter"/>
      <w:lvlText w:val="%1.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5C8828F6"/>
    <w:multiLevelType w:val="hybridMultilevel"/>
    <w:tmpl w:val="1B38AF26"/>
    <w:lvl w:ilvl="0" w:tplc="D2A24E56">
      <w:start w:val="1"/>
      <w:numFmt w:val="lowerRoman"/>
      <w:lvlText w:val="iv.%1."/>
      <w:lvlJc w:val="right"/>
      <w:pPr>
        <w:ind w:left="142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6087777C"/>
    <w:multiLevelType w:val="hybridMultilevel"/>
    <w:tmpl w:val="470E5698"/>
    <w:lvl w:ilvl="0" w:tplc="08160019">
      <w:start w:val="1"/>
      <w:numFmt w:val="lowerLetter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94687E"/>
    <w:multiLevelType w:val="hybridMultilevel"/>
    <w:tmpl w:val="E6A87F8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444423F"/>
    <w:multiLevelType w:val="hybridMultilevel"/>
    <w:tmpl w:val="7F72AFAC"/>
    <w:lvl w:ilvl="0" w:tplc="3FC4957C">
      <w:start w:val="1"/>
      <w:numFmt w:val="bullet"/>
      <w:lvlText w:val=""/>
      <w:lvlJc w:val="left"/>
      <w:pPr>
        <w:tabs>
          <w:tab w:val="num" w:pos="1529"/>
        </w:tabs>
        <w:ind w:left="15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3873F3"/>
    <w:multiLevelType w:val="hybridMultilevel"/>
    <w:tmpl w:val="DF1A6E56"/>
    <w:lvl w:ilvl="0" w:tplc="3FC4957C">
      <w:start w:val="1"/>
      <w:numFmt w:val="bullet"/>
      <w:lvlText w:val=""/>
      <w:lvlJc w:val="left"/>
      <w:pPr>
        <w:tabs>
          <w:tab w:val="num" w:pos="2187"/>
        </w:tabs>
        <w:ind w:left="2187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7A2382"/>
    <w:multiLevelType w:val="hybridMultilevel"/>
    <w:tmpl w:val="188C287E"/>
    <w:lvl w:ilvl="0" w:tplc="BD6A45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E160B9C"/>
    <w:multiLevelType w:val="hybridMultilevel"/>
    <w:tmpl w:val="34168442"/>
    <w:lvl w:ilvl="0" w:tplc="51AC82B0">
      <w:start w:val="1"/>
      <w:numFmt w:val="lowerLetter"/>
      <w:lvlText w:val="%1)"/>
      <w:lvlJc w:val="left"/>
      <w:pPr>
        <w:tabs>
          <w:tab w:val="num" w:pos="1589"/>
        </w:tabs>
        <w:ind w:left="1589" w:hanging="420"/>
      </w:pPr>
      <w:rPr>
        <w:rFonts w:hint="default"/>
      </w:rPr>
    </w:lvl>
    <w:lvl w:ilvl="1" w:tplc="3FC4957C">
      <w:start w:val="1"/>
      <w:numFmt w:val="bullet"/>
      <w:lvlText w:val=""/>
      <w:lvlJc w:val="left"/>
      <w:pPr>
        <w:tabs>
          <w:tab w:val="num" w:pos="2249"/>
        </w:tabs>
        <w:ind w:left="2249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69"/>
        </w:tabs>
        <w:ind w:left="29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89"/>
        </w:tabs>
        <w:ind w:left="36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09"/>
        </w:tabs>
        <w:ind w:left="44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29"/>
        </w:tabs>
        <w:ind w:left="51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49"/>
        </w:tabs>
        <w:ind w:left="58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69"/>
        </w:tabs>
        <w:ind w:left="65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89"/>
        </w:tabs>
        <w:ind w:left="7289" w:hanging="180"/>
      </w:pPr>
    </w:lvl>
  </w:abstractNum>
  <w:abstractNum w:abstractNumId="32" w15:restartNumberingAfterBreak="0">
    <w:nsid w:val="727A7F47"/>
    <w:multiLevelType w:val="hybridMultilevel"/>
    <w:tmpl w:val="5AF84F3A"/>
    <w:lvl w:ilvl="0" w:tplc="D864F6DE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77067D7"/>
    <w:multiLevelType w:val="hybridMultilevel"/>
    <w:tmpl w:val="C56A1902"/>
    <w:lvl w:ilvl="0" w:tplc="8504693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91D1273"/>
    <w:multiLevelType w:val="hybridMultilevel"/>
    <w:tmpl w:val="CCD2503E"/>
    <w:lvl w:ilvl="0" w:tplc="08160017">
      <w:start w:val="1"/>
      <w:numFmt w:val="lowerLetter"/>
      <w:lvlText w:val="%1)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AE278B0"/>
    <w:multiLevelType w:val="hybridMultilevel"/>
    <w:tmpl w:val="2EC49734"/>
    <w:lvl w:ilvl="0" w:tplc="B36817F2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C7146A"/>
    <w:multiLevelType w:val="hybridMultilevel"/>
    <w:tmpl w:val="96FCDF40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Symbol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Symbol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7E4A33F8"/>
    <w:multiLevelType w:val="hybridMultilevel"/>
    <w:tmpl w:val="95B849C8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7293380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928" w:hanging="360"/>
        </w:pPr>
        <w:rPr>
          <w:rFonts w:ascii="Symbol" w:hAnsi="Symbol" w:hint="default"/>
        </w:rPr>
      </w:lvl>
    </w:lvlOverride>
  </w:num>
  <w:num w:numId="2" w16cid:durableId="113596183">
    <w:abstractNumId w:val="3"/>
  </w:num>
  <w:num w:numId="3" w16cid:durableId="890504543">
    <w:abstractNumId w:val="4"/>
  </w:num>
  <w:num w:numId="4" w16cid:durableId="1160653456">
    <w:abstractNumId w:val="36"/>
  </w:num>
  <w:num w:numId="5" w16cid:durableId="1442843798">
    <w:abstractNumId w:val="7"/>
  </w:num>
  <w:num w:numId="6" w16cid:durableId="1093936633">
    <w:abstractNumId w:val="21"/>
  </w:num>
  <w:num w:numId="7" w16cid:durableId="384525399">
    <w:abstractNumId w:val="16"/>
  </w:num>
  <w:num w:numId="8" w16cid:durableId="87310074">
    <w:abstractNumId w:val="20"/>
  </w:num>
  <w:num w:numId="9" w16cid:durableId="913200599">
    <w:abstractNumId w:val="29"/>
  </w:num>
  <w:num w:numId="10" w16cid:durableId="82653589">
    <w:abstractNumId w:val="28"/>
  </w:num>
  <w:num w:numId="11" w16cid:durableId="565186094">
    <w:abstractNumId w:val="31"/>
  </w:num>
  <w:num w:numId="12" w16cid:durableId="384448592">
    <w:abstractNumId w:val="2"/>
  </w:num>
  <w:num w:numId="13" w16cid:durableId="690302912">
    <w:abstractNumId w:val="13"/>
  </w:num>
  <w:num w:numId="14" w16cid:durableId="1652056864">
    <w:abstractNumId w:val="12"/>
  </w:num>
  <w:num w:numId="15" w16cid:durableId="1037702587">
    <w:abstractNumId w:val="1"/>
  </w:num>
  <w:num w:numId="16" w16cid:durableId="357201386">
    <w:abstractNumId w:val="24"/>
  </w:num>
  <w:num w:numId="17" w16cid:durableId="1309477345">
    <w:abstractNumId w:val="33"/>
  </w:num>
  <w:num w:numId="18" w16cid:durableId="1658726147">
    <w:abstractNumId w:val="18"/>
  </w:num>
  <w:num w:numId="19" w16cid:durableId="1443917439">
    <w:abstractNumId w:val="27"/>
  </w:num>
  <w:num w:numId="20" w16cid:durableId="526336027">
    <w:abstractNumId w:val="30"/>
  </w:num>
  <w:num w:numId="21" w16cid:durableId="1478917033">
    <w:abstractNumId w:val="15"/>
  </w:num>
  <w:num w:numId="22" w16cid:durableId="1234269407">
    <w:abstractNumId w:val="8"/>
  </w:num>
  <w:num w:numId="23" w16cid:durableId="796685817">
    <w:abstractNumId w:val="34"/>
  </w:num>
  <w:num w:numId="24" w16cid:durableId="1483739726">
    <w:abstractNumId w:val="5"/>
  </w:num>
  <w:num w:numId="25" w16cid:durableId="221602593">
    <w:abstractNumId w:val="19"/>
  </w:num>
  <w:num w:numId="26" w16cid:durableId="1941067014">
    <w:abstractNumId w:val="11"/>
  </w:num>
  <w:num w:numId="27" w16cid:durableId="1561594520">
    <w:abstractNumId w:val="14"/>
  </w:num>
  <w:num w:numId="28" w16cid:durableId="1098284907">
    <w:abstractNumId w:val="35"/>
  </w:num>
  <w:num w:numId="29" w16cid:durableId="1920746756">
    <w:abstractNumId w:val="9"/>
  </w:num>
  <w:num w:numId="30" w16cid:durableId="1109816286">
    <w:abstractNumId w:val="17"/>
  </w:num>
  <w:num w:numId="31" w16cid:durableId="631594943">
    <w:abstractNumId w:val="26"/>
  </w:num>
  <w:num w:numId="32" w16cid:durableId="106898898">
    <w:abstractNumId w:val="32"/>
  </w:num>
  <w:num w:numId="33" w16cid:durableId="1443257936">
    <w:abstractNumId w:val="25"/>
  </w:num>
  <w:num w:numId="34" w16cid:durableId="2065566176">
    <w:abstractNumId w:val="37"/>
  </w:num>
  <w:num w:numId="35" w16cid:durableId="1049455011">
    <w:abstractNumId w:val="22"/>
  </w:num>
  <w:num w:numId="36" w16cid:durableId="383674604">
    <w:abstractNumId w:val="10"/>
  </w:num>
  <w:num w:numId="37" w16cid:durableId="1440416510">
    <w:abstractNumId w:val="23"/>
  </w:num>
  <w:num w:numId="38" w16cid:durableId="1176725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2E8"/>
    <w:rsid w:val="00001821"/>
    <w:rsid w:val="0000331F"/>
    <w:rsid w:val="00005AF5"/>
    <w:rsid w:val="00006026"/>
    <w:rsid w:val="00023B08"/>
    <w:rsid w:val="000317E4"/>
    <w:rsid w:val="0003199F"/>
    <w:rsid w:val="00036ACB"/>
    <w:rsid w:val="00042998"/>
    <w:rsid w:val="000475A7"/>
    <w:rsid w:val="0005432E"/>
    <w:rsid w:val="000602B2"/>
    <w:rsid w:val="00061E26"/>
    <w:rsid w:val="000626FE"/>
    <w:rsid w:val="00066E8C"/>
    <w:rsid w:val="00072CB5"/>
    <w:rsid w:val="000775EF"/>
    <w:rsid w:val="00077959"/>
    <w:rsid w:val="0008186C"/>
    <w:rsid w:val="000819F9"/>
    <w:rsid w:val="000834CF"/>
    <w:rsid w:val="00087C8A"/>
    <w:rsid w:val="000A1900"/>
    <w:rsid w:val="000A55B2"/>
    <w:rsid w:val="000C3CF3"/>
    <w:rsid w:val="000C40CD"/>
    <w:rsid w:val="000C6CFE"/>
    <w:rsid w:val="000C7AE7"/>
    <w:rsid w:val="000D3100"/>
    <w:rsid w:val="000D3D92"/>
    <w:rsid w:val="000D43BD"/>
    <w:rsid w:val="000D7BDC"/>
    <w:rsid w:val="000E1BE9"/>
    <w:rsid w:val="000E4B99"/>
    <w:rsid w:val="000F1D65"/>
    <w:rsid w:val="000F5EE8"/>
    <w:rsid w:val="00105BCA"/>
    <w:rsid w:val="00113360"/>
    <w:rsid w:val="00116B09"/>
    <w:rsid w:val="00124F65"/>
    <w:rsid w:val="00125E08"/>
    <w:rsid w:val="001326F6"/>
    <w:rsid w:val="00132C7E"/>
    <w:rsid w:val="00133FC5"/>
    <w:rsid w:val="001375B6"/>
    <w:rsid w:val="00144E92"/>
    <w:rsid w:val="00146227"/>
    <w:rsid w:val="00161328"/>
    <w:rsid w:val="00161530"/>
    <w:rsid w:val="0018362E"/>
    <w:rsid w:val="001842C8"/>
    <w:rsid w:val="001851B1"/>
    <w:rsid w:val="00195C98"/>
    <w:rsid w:val="001A1F29"/>
    <w:rsid w:val="001A2C19"/>
    <w:rsid w:val="001A3803"/>
    <w:rsid w:val="001B205B"/>
    <w:rsid w:val="001B75ED"/>
    <w:rsid w:val="001C01E3"/>
    <w:rsid w:val="001C1A14"/>
    <w:rsid w:val="001C6AA5"/>
    <w:rsid w:val="001D19CC"/>
    <w:rsid w:val="001D1B17"/>
    <w:rsid w:val="001D1B1E"/>
    <w:rsid w:val="001D2ED3"/>
    <w:rsid w:val="001F1605"/>
    <w:rsid w:val="001F1785"/>
    <w:rsid w:val="001F22D1"/>
    <w:rsid w:val="001F2557"/>
    <w:rsid w:val="00202363"/>
    <w:rsid w:val="0021173C"/>
    <w:rsid w:val="002125E7"/>
    <w:rsid w:val="00212D40"/>
    <w:rsid w:val="002253C8"/>
    <w:rsid w:val="00231428"/>
    <w:rsid w:val="00232AE4"/>
    <w:rsid w:val="00234681"/>
    <w:rsid w:val="002373A4"/>
    <w:rsid w:val="00241270"/>
    <w:rsid w:val="0024380E"/>
    <w:rsid w:val="00247AA2"/>
    <w:rsid w:val="00250DE3"/>
    <w:rsid w:val="0025285B"/>
    <w:rsid w:val="00253191"/>
    <w:rsid w:val="002542E8"/>
    <w:rsid w:val="00260EB5"/>
    <w:rsid w:val="002640AD"/>
    <w:rsid w:val="002703AB"/>
    <w:rsid w:val="00272A50"/>
    <w:rsid w:val="00273A81"/>
    <w:rsid w:val="00273D90"/>
    <w:rsid w:val="002813B3"/>
    <w:rsid w:val="0028158D"/>
    <w:rsid w:val="002825A1"/>
    <w:rsid w:val="00293EE6"/>
    <w:rsid w:val="002944B7"/>
    <w:rsid w:val="00295E20"/>
    <w:rsid w:val="002A4347"/>
    <w:rsid w:val="002A4CD9"/>
    <w:rsid w:val="002B11AC"/>
    <w:rsid w:val="002B6E54"/>
    <w:rsid w:val="002C1734"/>
    <w:rsid w:val="002C5AD4"/>
    <w:rsid w:val="002C682F"/>
    <w:rsid w:val="002D53D9"/>
    <w:rsid w:val="002D72E2"/>
    <w:rsid w:val="002E0284"/>
    <w:rsid w:val="002E13F5"/>
    <w:rsid w:val="002E6E41"/>
    <w:rsid w:val="00303918"/>
    <w:rsid w:val="00306DF4"/>
    <w:rsid w:val="00310D21"/>
    <w:rsid w:val="0031559A"/>
    <w:rsid w:val="00316F5E"/>
    <w:rsid w:val="003175F4"/>
    <w:rsid w:val="00320E32"/>
    <w:rsid w:val="00325AD6"/>
    <w:rsid w:val="00326B90"/>
    <w:rsid w:val="00331E72"/>
    <w:rsid w:val="0033645E"/>
    <w:rsid w:val="00336D2C"/>
    <w:rsid w:val="00337992"/>
    <w:rsid w:val="003412C9"/>
    <w:rsid w:val="0034795A"/>
    <w:rsid w:val="00350A89"/>
    <w:rsid w:val="00356188"/>
    <w:rsid w:val="003562ED"/>
    <w:rsid w:val="00357681"/>
    <w:rsid w:val="003611C1"/>
    <w:rsid w:val="00364659"/>
    <w:rsid w:val="003671E1"/>
    <w:rsid w:val="00373895"/>
    <w:rsid w:val="00375B56"/>
    <w:rsid w:val="00377C37"/>
    <w:rsid w:val="00384640"/>
    <w:rsid w:val="003864E9"/>
    <w:rsid w:val="00387552"/>
    <w:rsid w:val="0039392B"/>
    <w:rsid w:val="00396B94"/>
    <w:rsid w:val="003A251F"/>
    <w:rsid w:val="003A3D42"/>
    <w:rsid w:val="003A40D8"/>
    <w:rsid w:val="003B6AC6"/>
    <w:rsid w:val="003C082A"/>
    <w:rsid w:val="003C551F"/>
    <w:rsid w:val="003E1033"/>
    <w:rsid w:val="003E4232"/>
    <w:rsid w:val="003E50B1"/>
    <w:rsid w:val="003F3A7A"/>
    <w:rsid w:val="004072FA"/>
    <w:rsid w:val="00407C21"/>
    <w:rsid w:val="00412C8C"/>
    <w:rsid w:val="0042138B"/>
    <w:rsid w:val="00421794"/>
    <w:rsid w:val="004402FE"/>
    <w:rsid w:val="004457DC"/>
    <w:rsid w:val="00454723"/>
    <w:rsid w:val="004573CA"/>
    <w:rsid w:val="004641DE"/>
    <w:rsid w:val="00471801"/>
    <w:rsid w:val="00484A35"/>
    <w:rsid w:val="00484B36"/>
    <w:rsid w:val="00496E13"/>
    <w:rsid w:val="00497EF6"/>
    <w:rsid w:val="004A086C"/>
    <w:rsid w:val="004A6387"/>
    <w:rsid w:val="004B1A89"/>
    <w:rsid w:val="004B2CE7"/>
    <w:rsid w:val="004B4E8B"/>
    <w:rsid w:val="004C2CC6"/>
    <w:rsid w:val="004C6592"/>
    <w:rsid w:val="004C71A9"/>
    <w:rsid w:val="004D192C"/>
    <w:rsid w:val="004E18E1"/>
    <w:rsid w:val="004E532E"/>
    <w:rsid w:val="004E701A"/>
    <w:rsid w:val="004F30CF"/>
    <w:rsid w:val="00502909"/>
    <w:rsid w:val="00502F0D"/>
    <w:rsid w:val="00503457"/>
    <w:rsid w:val="00512ACA"/>
    <w:rsid w:val="0051786A"/>
    <w:rsid w:val="00521E27"/>
    <w:rsid w:val="00533D19"/>
    <w:rsid w:val="00535F55"/>
    <w:rsid w:val="00537E11"/>
    <w:rsid w:val="005422C8"/>
    <w:rsid w:val="005454DF"/>
    <w:rsid w:val="005516F9"/>
    <w:rsid w:val="00555567"/>
    <w:rsid w:val="00564FCB"/>
    <w:rsid w:val="00567ED6"/>
    <w:rsid w:val="00571998"/>
    <w:rsid w:val="00575863"/>
    <w:rsid w:val="0059128A"/>
    <w:rsid w:val="0059131A"/>
    <w:rsid w:val="005918D1"/>
    <w:rsid w:val="00594566"/>
    <w:rsid w:val="0059558E"/>
    <w:rsid w:val="005A16CC"/>
    <w:rsid w:val="005A3D62"/>
    <w:rsid w:val="005A52A2"/>
    <w:rsid w:val="005B5506"/>
    <w:rsid w:val="005C1BC9"/>
    <w:rsid w:val="005C1CFD"/>
    <w:rsid w:val="005C3925"/>
    <w:rsid w:val="005C4DEB"/>
    <w:rsid w:val="005C6C95"/>
    <w:rsid w:val="005C70ED"/>
    <w:rsid w:val="005D055E"/>
    <w:rsid w:val="005D1A4A"/>
    <w:rsid w:val="005E4F16"/>
    <w:rsid w:val="005E7EB7"/>
    <w:rsid w:val="005F2099"/>
    <w:rsid w:val="005F2149"/>
    <w:rsid w:val="005F52E0"/>
    <w:rsid w:val="005F6098"/>
    <w:rsid w:val="005F6201"/>
    <w:rsid w:val="00600B3B"/>
    <w:rsid w:val="00601D31"/>
    <w:rsid w:val="00610A68"/>
    <w:rsid w:val="006276D8"/>
    <w:rsid w:val="00627F48"/>
    <w:rsid w:val="006416B3"/>
    <w:rsid w:val="00644F17"/>
    <w:rsid w:val="006450DC"/>
    <w:rsid w:val="00653811"/>
    <w:rsid w:val="006602F8"/>
    <w:rsid w:val="006605DF"/>
    <w:rsid w:val="0066449B"/>
    <w:rsid w:val="00665F97"/>
    <w:rsid w:val="006747DF"/>
    <w:rsid w:val="006763FB"/>
    <w:rsid w:val="0067716E"/>
    <w:rsid w:val="00690AE0"/>
    <w:rsid w:val="00693142"/>
    <w:rsid w:val="00695109"/>
    <w:rsid w:val="006A0966"/>
    <w:rsid w:val="006A0E30"/>
    <w:rsid w:val="006A12C9"/>
    <w:rsid w:val="006A1E50"/>
    <w:rsid w:val="006A3192"/>
    <w:rsid w:val="006A3B4B"/>
    <w:rsid w:val="006A6757"/>
    <w:rsid w:val="006A722D"/>
    <w:rsid w:val="006B352C"/>
    <w:rsid w:val="006B5713"/>
    <w:rsid w:val="006C0235"/>
    <w:rsid w:val="006C169B"/>
    <w:rsid w:val="006D1872"/>
    <w:rsid w:val="006D36F5"/>
    <w:rsid w:val="006D6134"/>
    <w:rsid w:val="006E254B"/>
    <w:rsid w:val="006E63C8"/>
    <w:rsid w:val="006E7A2F"/>
    <w:rsid w:val="006F0105"/>
    <w:rsid w:val="006F2D73"/>
    <w:rsid w:val="00702842"/>
    <w:rsid w:val="00704E4C"/>
    <w:rsid w:val="00706351"/>
    <w:rsid w:val="00712F56"/>
    <w:rsid w:val="00715AA1"/>
    <w:rsid w:val="00716A4B"/>
    <w:rsid w:val="00720DBA"/>
    <w:rsid w:val="007211B2"/>
    <w:rsid w:val="00725C2C"/>
    <w:rsid w:val="00730582"/>
    <w:rsid w:val="00731AC5"/>
    <w:rsid w:val="00731FD1"/>
    <w:rsid w:val="00755A32"/>
    <w:rsid w:val="0077076B"/>
    <w:rsid w:val="00770B99"/>
    <w:rsid w:val="00771CF4"/>
    <w:rsid w:val="0077513A"/>
    <w:rsid w:val="00775608"/>
    <w:rsid w:val="0079266F"/>
    <w:rsid w:val="00796AD8"/>
    <w:rsid w:val="007A546C"/>
    <w:rsid w:val="007A5C03"/>
    <w:rsid w:val="007A5CE6"/>
    <w:rsid w:val="007B0F4D"/>
    <w:rsid w:val="007C5B15"/>
    <w:rsid w:val="007C5D28"/>
    <w:rsid w:val="007D23EA"/>
    <w:rsid w:val="007D721F"/>
    <w:rsid w:val="007E051D"/>
    <w:rsid w:val="007E0F2E"/>
    <w:rsid w:val="007E7FE5"/>
    <w:rsid w:val="007F2DFC"/>
    <w:rsid w:val="007F3642"/>
    <w:rsid w:val="007F5C88"/>
    <w:rsid w:val="007F7C12"/>
    <w:rsid w:val="008128D8"/>
    <w:rsid w:val="00815057"/>
    <w:rsid w:val="00820EF6"/>
    <w:rsid w:val="008220D8"/>
    <w:rsid w:val="00822949"/>
    <w:rsid w:val="00830604"/>
    <w:rsid w:val="008330F9"/>
    <w:rsid w:val="00840AD0"/>
    <w:rsid w:val="00846641"/>
    <w:rsid w:val="008503BC"/>
    <w:rsid w:val="00850B07"/>
    <w:rsid w:val="008510FD"/>
    <w:rsid w:val="00853F84"/>
    <w:rsid w:val="0085562E"/>
    <w:rsid w:val="00857F6A"/>
    <w:rsid w:val="00862F2C"/>
    <w:rsid w:val="00863F59"/>
    <w:rsid w:val="00865B91"/>
    <w:rsid w:val="00867FB1"/>
    <w:rsid w:val="00871689"/>
    <w:rsid w:val="00871B28"/>
    <w:rsid w:val="00873FF4"/>
    <w:rsid w:val="008765AF"/>
    <w:rsid w:val="0087678C"/>
    <w:rsid w:val="00894F12"/>
    <w:rsid w:val="008961AE"/>
    <w:rsid w:val="0089666F"/>
    <w:rsid w:val="008975C1"/>
    <w:rsid w:val="008A0F4B"/>
    <w:rsid w:val="008A2447"/>
    <w:rsid w:val="008A4A1E"/>
    <w:rsid w:val="008A72A7"/>
    <w:rsid w:val="008B5EEB"/>
    <w:rsid w:val="008C5EDD"/>
    <w:rsid w:val="008D2194"/>
    <w:rsid w:val="008D618C"/>
    <w:rsid w:val="008D76AD"/>
    <w:rsid w:val="008E3AB5"/>
    <w:rsid w:val="008E4D51"/>
    <w:rsid w:val="008F137A"/>
    <w:rsid w:val="008F20CE"/>
    <w:rsid w:val="00907A68"/>
    <w:rsid w:val="0091380A"/>
    <w:rsid w:val="00923C05"/>
    <w:rsid w:val="009251D4"/>
    <w:rsid w:val="0094181B"/>
    <w:rsid w:val="0094668F"/>
    <w:rsid w:val="009468B5"/>
    <w:rsid w:val="00947EE6"/>
    <w:rsid w:val="00952AF2"/>
    <w:rsid w:val="009648DF"/>
    <w:rsid w:val="00977ACA"/>
    <w:rsid w:val="009849D7"/>
    <w:rsid w:val="00990AA8"/>
    <w:rsid w:val="009A39BB"/>
    <w:rsid w:val="009A4442"/>
    <w:rsid w:val="009C54AA"/>
    <w:rsid w:val="009D5BB7"/>
    <w:rsid w:val="009D7107"/>
    <w:rsid w:val="009E0CA4"/>
    <w:rsid w:val="009E1B40"/>
    <w:rsid w:val="00A01991"/>
    <w:rsid w:val="00A02106"/>
    <w:rsid w:val="00A14803"/>
    <w:rsid w:val="00A16EF3"/>
    <w:rsid w:val="00A32D77"/>
    <w:rsid w:val="00A34F9E"/>
    <w:rsid w:val="00A44B8B"/>
    <w:rsid w:val="00A475F0"/>
    <w:rsid w:val="00A61AE0"/>
    <w:rsid w:val="00A6712D"/>
    <w:rsid w:val="00A7212A"/>
    <w:rsid w:val="00A73672"/>
    <w:rsid w:val="00A73902"/>
    <w:rsid w:val="00A85AC4"/>
    <w:rsid w:val="00A95DCD"/>
    <w:rsid w:val="00A96310"/>
    <w:rsid w:val="00AB7C5D"/>
    <w:rsid w:val="00AC06F2"/>
    <w:rsid w:val="00AC1A19"/>
    <w:rsid w:val="00AC5DA3"/>
    <w:rsid w:val="00AD0192"/>
    <w:rsid w:val="00AD21D7"/>
    <w:rsid w:val="00AE1CCA"/>
    <w:rsid w:val="00AE1F0D"/>
    <w:rsid w:val="00AE388E"/>
    <w:rsid w:val="00AE62D3"/>
    <w:rsid w:val="00AE79D8"/>
    <w:rsid w:val="00AF0A74"/>
    <w:rsid w:val="00AF1DEB"/>
    <w:rsid w:val="00AF3D65"/>
    <w:rsid w:val="00B009FF"/>
    <w:rsid w:val="00B00D9E"/>
    <w:rsid w:val="00B04BA5"/>
    <w:rsid w:val="00B07303"/>
    <w:rsid w:val="00B10C5F"/>
    <w:rsid w:val="00B16107"/>
    <w:rsid w:val="00B24DBD"/>
    <w:rsid w:val="00B310AF"/>
    <w:rsid w:val="00B40208"/>
    <w:rsid w:val="00B42514"/>
    <w:rsid w:val="00B435B4"/>
    <w:rsid w:val="00B43CB5"/>
    <w:rsid w:val="00B44322"/>
    <w:rsid w:val="00B52C72"/>
    <w:rsid w:val="00B677ED"/>
    <w:rsid w:val="00B74B57"/>
    <w:rsid w:val="00B74BB3"/>
    <w:rsid w:val="00B75263"/>
    <w:rsid w:val="00B80D11"/>
    <w:rsid w:val="00B819EA"/>
    <w:rsid w:val="00B86385"/>
    <w:rsid w:val="00B91D57"/>
    <w:rsid w:val="00B95C8A"/>
    <w:rsid w:val="00BB0B1C"/>
    <w:rsid w:val="00BB2C23"/>
    <w:rsid w:val="00BB3B08"/>
    <w:rsid w:val="00BB6912"/>
    <w:rsid w:val="00BB6C4A"/>
    <w:rsid w:val="00BC032C"/>
    <w:rsid w:val="00BC3D25"/>
    <w:rsid w:val="00BC5BB9"/>
    <w:rsid w:val="00BD021C"/>
    <w:rsid w:val="00BD0F0D"/>
    <w:rsid w:val="00BD2CB2"/>
    <w:rsid w:val="00BD32BD"/>
    <w:rsid w:val="00BD4CB7"/>
    <w:rsid w:val="00BD6F31"/>
    <w:rsid w:val="00BE0BBC"/>
    <w:rsid w:val="00BE12CE"/>
    <w:rsid w:val="00BE166C"/>
    <w:rsid w:val="00BE5275"/>
    <w:rsid w:val="00BE6612"/>
    <w:rsid w:val="00BF0420"/>
    <w:rsid w:val="00C02D46"/>
    <w:rsid w:val="00C12EA4"/>
    <w:rsid w:val="00C148C7"/>
    <w:rsid w:val="00C157CB"/>
    <w:rsid w:val="00C23AE6"/>
    <w:rsid w:val="00C2631B"/>
    <w:rsid w:val="00C3018D"/>
    <w:rsid w:val="00C35591"/>
    <w:rsid w:val="00C413CD"/>
    <w:rsid w:val="00C52A6A"/>
    <w:rsid w:val="00C52E5D"/>
    <w:rsid w:val="00C55E7F"/>
    <w:rsid w:val="00C56C2F"/>
    <w:rsid w:val="00C56D65"/>
    <w:rsid w:val="00C60C0A"/>
    <w:rsid w:val="00C62191"/>
    <w:rsid w:val="00C71019"/>
    <w:rsid w:val="00C72714"/>
    <w:rsid w:val="00C769BF"/>
    <w:rsid w:val="00C811E8"/>
    <w:rsid w:val="00C87B60"/>
    <w:rsid w:val="00C97424"/>
    <w:rsid w:val="00CA45B2"/>
    <w:rsid w:val="00CA7B45"/>
    <w:rsid w:val="00CB5B9F"/>
    <w:rsid w:val="00CB7951"/>
    <w:rsid w:val="00CD0933"/>
    <w:rsid w:val="00CD483A"/>
    <w:rsid w:val="00CE4437"/>
    <w:rsid w:val="00CF7568"/>
    <w:rsid w:val="00D15180"/>
    <w:rsid w:val="00D16247"/>
    <w:rsid w:val="00D252A9"/>
    <w:rsid w:val="00D253F9"/>
    <w:rsid w:val="00D26803"/>
    <w:rsid w:val="00D30DBF"/>
    <w:rsid w:val="00D30FFD"/>
    <w:rsid w:val="00D31DCB"/>
    <w:rsid w:val="00D36EC8"/>
    <w:rsid w:val="00D42182"/>
    <w:rsid w:val="00D43C6C"/>
    <w:rsid w:val="00D52608"/>
    <w:rsid w:val="00D7179D"/>
    <w:rsid w:val="00D75DF4"/>
    <w:rsid w:val="00D763A7"/>
    <w:rsid w:val="00D774F8"/>
    <w:rsid w:val="00D83476"/>
    <w:rsid w:val="00D85E67"/>
    <w:rsid w:val="00DA2054"/>
    <w:rsid w:val="00DB1BC6"/>
    <w:rsid w:val="00DB3A8A"/>
    <w:rsid w:val="00DB4345"/>
    <w:rsid w:val="00DD1D4E"/>
    <w:rsid w:val="00DD33A8"/>
    <w:rsid w:val="00DE2299"/>
    <w:rsid w:val="00DE380A"/>
    <w:rsid w:val="00DE628B"/>
    <w:rsid w:val="00DE6C53"/>
    <w:rsid w:val="00DF3C11"/>
    <w:rsid w:val="00DF6F3E"/>
    <w:rsid w:val="00E047A9"/>
    <w:rsid w:val="00E06DCC"/>
    <w:rsid w:val="00E07CEB"/>
    <w:rsid w:val="00E07DB6"/>
    <w:rsid w:val="00E13563"/>
    <w:rsid w:val="00E14D3C"/>
    <w:rsid w:val="00E15188"/>
    <w:rsid w:val="00E16590"/>
    <w:rsid w:val="00E16870"/>
    <w:rsid w:val="00E21740"/>
    <w:rsid w:val="00E21A2A"/>
    <w:rsid w:val="00E2473A"/>
    <w:rsid w:val="00E30B93"/>
    <w:rsid w:val="00E31211"/>
    <w:rsid w:val="00E33B73"/>
    <w:rsid w:val="00E36892"/>
    <w:rsid w:val="00E46486"/>
    <w:rsid w:val="00E47D03"/>
    <w:rsid w:val="00E523EC"/>
    <w:rsid w:val="00E546DB"/>
    <w:rsid w:val="00E56481"/>
    <w:rsid w:val="00E6167A"/>
    <w:rsid w:val="00E66B95"/>
    <w:rsid w:val="00E677E8"/>
    <w:rsid w:val="00E71675"/>
    <w:rsid w:val="00E731F6"/>
    <w:rsid w:val="00E905AB"/>
    <w:rsid w:val="00E91424"/>
    <w:rsid w:val="00E93A40"/>
    <w:rsid w:val="00E959E7"/>
    <w:rsid w:val="00EA0241"/>
    <w:rsid w:val="00EA2372"/>
    <w:rsid w:val="00EA3385"/>
    <w:rsid w:val="00EB197E"/>
    <w:rsid w:val="00EB251B"/>
    <w:rsid w:val="00EB3F14"/>
    <w:rsid w:val="00EB43A1"/>
    <w:rsid w:val="00EB7F69"/>
    <w:rsid w:val="00EC63E7"/>
    <w:rsid w:val="00ED27B6"/>
    <w:rsid w:val="00ED31BA"/>
    <w:rsid w:val="00ED43E5"/>
    <w:rsid w:val="00ED7F7F"/>
    <w:rsid w:val="00EE69B4"/>
    <w:rsid w:val="00EF08E7"/>
    <w:rsid w:val="00F02B5D"/>
    <w:rsid w:val="00F02FFC"/>
    <w:rsid w:val="00F11AC4"/>
    <w:rsid w:val="00F12B67"/>
    <w:rsid w:val="00F12BDD"/>
    <w:rsid w:val="00F150AC"/>
    <w:rsid w:val="00F261F8"/>
    <w:rsid w:val="00F33C74"/>
    <w:rsid w:val="00F34074"/>
    <w:rsid w:val="00F3467D"/>
    <w:rsid w:val="00F35949"/>
    <w:rsid w:val="00F450F7"/>
    <w:rsid w:val="00F46CB7"/>
    <w:rsid w:val="00F631F4"/>
    <w:rsid w:val="00F63E14"/>
    <w:rsid w:val="00F6744A"/>
    <w:rsid w:val="00F6776B"/>
    <w:rsid w:val="00F977EF"/>
    <w:rsid w:val="00F97F73"/>
    <w:rsid w:val="00FB06FC"/>
    <w:rsid w:val="00FB5DFE"/>
    <w:rsid w:val="00FC2A07"/>
    <w:rsid w:val="00FC33A1"/>
    <w:rsid w:val="00FC72B7"/>
    <w:rsid w:val="00FD73CC"/>
    <w:rsid w:val="00FF27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3BFD2"/>
  <w15:docId w15:val="{0BF9CE94-D0EB-46D1-B113-865CF1BE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54DF"/>
    <w:pPr>
      <w:overflowPunct w:val="0"/>
      <w:autoSpaceDE w:val="0"/>
      <w:autoSpaceDN w:val="0"/>
      <w:adjustRightInd w:val="0"/>
      <w:jc w:val="both"/>
      <w:textAlignment w:val="baseline"/>
    </w:pPr>
    <w:rPr>
      <w:lang w:eastAsia="en-US"/>
    </w:rPr>
  </w:style>
  <w:style w:type="paragraph" w:styleId="Ttulo1">
    <w:name w:val="heading 1"/>
    <w:basedOn w:val="Normal"/>
    <w:next w:val="Normal"/>
    <w:qFormat/>
    <w:rsid w:val="00610A68"/>
    <w:pPr>
      <w:keepNext/>
      <w:spacing w:line="360" w:lineRule="auto"/>
      <w:ind w:left="567" w:hanging="567"/>
      <w:outlineLvl w:val="0"/>
    </w:pPr>
    <w:rPr>
      <w:rFonts w:ascii="Arial" w:hAnsi="Arial"/>
    </w:rPr>
  </w:style>
  <w:style w:type="paragraph" w:styleId="Ttulo2">
    <w:name w:val="heading 2"/>
    <w:basedOn w:val="Normal"/>
    <w:next w:val="Normal"/>
    <w:qFormat/>
    <w:rsid w:val="00610A68"/>
    <w:pPr>
      <w:keepNext/>
      <w:tabs>
        <w:tab w:val="left" w:pos="1701"/>
      </w:tabs>
      <w:spacing w:line="360" w:lineRule="atLeast"/>
      <w:ind w:left="709" w:firstLine="16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rsid w:val="00610A68"/>
    <w:pPr>
      <w:keepNext/>
      <w:tabs>
        <w:tab w:val="left" w:pos="1418"/>
        <w:tab w:val="left" w:pos="1701"/>
      </w:tabs>
      <w:spacing w:before="240"/>
      <w:ind w:left="709"/>
      <w:outlineLvl w:val="2"/>
    </w:pPr>
    <w:rPr>
      <w:rFonts w:ascii="Arial" w:hAnsi="Arial"/>
      <w:b/>
      <w:sz w:val="22"/>
    </w:rPr>
  </w:style>
  <w:style w:type="paragraph" w:styleId="Ttulo4">
    <w:name w:val="heading 4"/>
    <w:basedOn w:val="Normal"/>
    <w:next w:val="Normal"/>
    <w:qFormat/>
    <w:rsid w:val="00610A68"/>
    <w:pPr>
      <w:keepNext/>
      <w:tabs>
        <w:tab w:val="left" w:pos="1418"/>
        <w:tab w:val="left" w:pos="1701"/>
      </w:tabs>
      <w:spacing w:before="240"/>
      <w:ind w:left="709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rsid w:val="00610A68"/>
    <w:pPr>
      <w:keepNext/>
      <w:ind w:left="284"/>
      <w:outlineLvl w:val="4"/>
    </w:pPr>
    <w:rPr>
      <w:rFonts w:ascii="GillSans" w:hAnsi="GillSans"/>
    </w:rPr>
  </w:style>
  <w:style w:type="paragraph" w:styleId="Ttulo6">
    <w:name w:val="heading 6"/>
    <w:basedOn w:val="Normal"/>
    <w:next w:val="Normal"/>
    <w:qFormat/>
    <w:rsid w:val="00610A68"/>
    <w:pPr>
      <w:keepNext/>
      <w:tabs>
        <w:tab w:val="left" w:pos="142"/>
        <w:tab w:val="left" w:pos="1134"/>
      </w:tabs>
      <w:spacing w:line="360" w:lineRule="auto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rsid w:val="00610A68"/>
    <w:pPr>
      <w:keepNext/>
      <w:spacing w:line="360" w:lineRule="atLeast"/>
      <w:ind w:left="1560"/>
      <w:outlineLvl w:val="6"/>
    </w:pPr>
    <w:rPr>
      <w:rFonts w:ascii="GillSans" w:hAnsi="GillSans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10A68"/>
    <w:pPr>
      <w:tabs>
        <w:tab w:val="center" w:pos="4153"/>
        <w:tab w:val="right" w:pos="8306"/>
      </w:tabs>
    </w:pPr>
  </w:style>
  <w:style w:type="paragraph" w:styleId="Rodap">
    <w:name w:val="footer"/>
    <w:basedOn w:val="Normal"/>
    <w:rsid w:val="00610A68"/>
    <w:pPr>
      <w:tabs>
        <w:tab w:val="center" w:pos="4153"/>
        <w:tab w:val="right" w:pos="8306"/>
      </w:tabs>
    </w:pPr>
  </w:style>
  <w:style w:type="character" w:styleId="Nmerodepgina">
    <w:name w:val="page number"/>
    <w:basedOn w:val="Tipodeletrapredefinidodopargrafo"/>
    <w:rsid w:val="00610A68"/>
  </w:style>
  <w:style w:type="paragraph" w:styleId="Corpodetexto">
    <w:name w:val="Body Text"/>
    <w:basedOn w:val="Normal"/>
    <w:rsid w:val="00610A68"/>
    <w:pPr>
      <w:tabs>
        <w:tab w:val="left" w:pos="1620"/>
        <w:tab w:val="right" w:pos="8460"/>
      </w:tabs>
      <w:spacing w:before="60" w:line="320" w:lineRule="atLeast"/>
    </w:pPr>
    <w:rPr>
      <w:rFonts w:ascii="Arial" w:hAnsi="Arial"/>
      <w:sz w:val="22"/>
    </w:rPr>
  </w:style>
  <w:style w:type="paragraph" w:styleId="Corpodetexto2">
    <w:name w:val="Body Text 2"/>
    <w:basedOn w:val="Normal"/>
    <w:rsid w:val="00610A68"/>
    <w:pPr>
      <w:ind w:left="2127"/>
    </w:pPr>
    <w:rPr>
      <w:rFonts w:ascii="GillSans" w:hAnsi="GillSans"/>
      <w:sz w:val="22"/>
    </w:rPr>
  </w:style>
  <w:style w:type="paragraph" w:styleId="Avanodecorpodetexto2">
    <w:name w:val="Body Text Indent 2"/>
    <w:basedOn w:val="Normal"/>
    <w:rsid w:val="00610A68"/>
    <w:pPr>
      <w:tabs>
        <w:tab w:val="left" w:pos="1080"/>
      </w:tabs>
      <w:spacing w:line="360" w:lineRule="atLeast"/>
      <w:ind w:left="720"/>
    </w:pPr>
    <w:rPr>
      <w:rFonts w:ascii="Arial" w:hAnsi="Arial"/>
      <w:sz w:val="22"/>
    </w:rPr>
  </w:style>
  <w:style w:type="paragraph" w:styleId="Avanodecorpodetexto3">
    <w:name w:val="Body Text Indent 3"/>
    <w:basedOn w:val="Normal"/>
    <w:rsid w:val="00610A68"/>
    <w:pPr>
      <w:spacing w:line="360" w:lineRule="atLeast"/>
      <w:ind w:left="1004"/>
    </w:pPr>
    <w:rPr>
      <w:rFonts w:ascii="Arial" w:hAnsi="Arial"/>
    </w:rPr>
  </w:style>
  <w:style w:type="paragraph" w:styleId="Textodebloco">
    <w:name w:val="Block Text"/>
    <w:basedOn w:val="Normal"/>
    <w:rsid w:val="00610A68"/>
    <w:pPr>
      <w:spacing w:before="40"/>
      <w:ind w:left="2880" w:right="142" w:hanging="1800"/>
      <w:jc w:val="left"/>
    </w:pPr>
    <w:rPr>
      <w:rFonts w:ascii="GillSans" w:hAnsi="GillSans"/>
      <w:sz w:val="22"/>
    </w:rPr>
  </w:style>
  <w:style w:type="paragraph" w:styleId="Ttulo">
    <w:name w:val="Title"/>
    <w:basedOn w:val="Normal"/>
    <w:qFormat/>
    <w:rsid w:val="00610A68"/>
    <w:pPr>
      <w:jc w:val="center"/>
    </w:pPr>
    <w:rPr>
      <w:rFonts w:ascii="GillSans" w:hAnsi="GillSans"/>
      <w:sz w:val="32"/>
      <w:u w:val="single"/>
    </w:rPr>
  </w:style>
  <w:style w:type="paragraph" w:styleId="Avanodecorpodetexto">
    <w:name w:val="Body Text Indent"/>
    <w:basedOn w:val="Normal"/>
    <w:link w:val="AvanodecorpodetextoCarter"/>
    <w:rsid w:val="008C5EDD"/>
    <w:pPr>
      <w:spacing w:after="120"/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8C5EDD"/>
    <w:rPr>
      <w:lang w:eastAsia="en-US"/>
    </w:rPr>
  </w:style>
  <w:style w:type="paragraph" w:styleId="PargrafodaLista">
    <w:name w:val="List Paragraph"/>
    <w:basedOn w:val="Normal"/>
    <w:uiPriority w:val="34"/>
    <w:qFormat/>
    <w:rsid w:val="006F0105"/>
    <w:pPr>
      <w:ind w:left="708"/>
    </w:pPr>
  </w:style>
  <w:style w:type="paragraph" w:styleId="Textodebalo">
    <w:name w:val="Balloon Text"/>
    <w:basedOn w:val="Normal"/>
    <w:link w:val="TextodebaloCarter"/>
    <w:rsid w:val="004C2CC6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rsid w:val="004C2CC6"/>
    <w:rPr>
      <w:rFonts w:ascii="Tahoma" w:hAnsi="Tahoma" w:cs="Tahoma"/>
      <w:sz w:val="16"/>
      <w:szCs w:val="16"/>
      <w:lang w:eastAsia="en-US"/>
    </w:rPr>
  </w:style>
  <w:style w:type="table" w:styleId="TabelacomGrelha">
    <w:name w:val="Table Grid"/>
    <w:basedOn w:val="Tabelanormal"/>
    <w:uiPriority w:val="59"/>
    <w:rsid w:val="005E7EB7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semiHidden/>
    <w:unhideWhenUsed/>
    <w:rsid w:val="00555567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555567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555567"/>
    <w:rPr>
      <w:sz w:val="20"/>
      <w:szCs w:val="20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555567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555567"/>
    <w:rPr>
      <w:b/>
      <w:bCs/>
      <w:sz w:val="20"/>
      <w:szCs w:val="20"/>
      <w:lang w:eastAsia="en-US"/>
    </w:rPr>
  </w:style>
  <w:style w:type="paragraph" w:styleId="Reviso">
    <w:name w:val="Revision"/>
    <w:hidden/>
    <w:semiHidden/>
    <w:rsid w:val="00706351"/>
    <w:rPr>
      <w:lang w:eastAsia="en-US"/>
    </w:rPr>
  </w:style>
  <w:style w:type="character" w:styleId="Hiperligao">
    <w:name w:val="Hyperlink"/>
    <w:basedOn w:val="Tipodeletrapredefinidodopargrafo"/>
    <w:unhideWhenUsed/>
    <w:rsid w:val="002825A1"/>
    <w:rPr>
      <w:color w:val="0000FF" w:themeColor="hyperlink"/>
      <w:u w:val="single"/>
    </w:rPr>
  </w:style>
  <w:style w:type="paragraph" w:customStyle="1" w:styleId="Default">
    <w:name w:val="Default"/>
    <w:rsid w:val="009849D7"/>
    <w:pPr>
      <w:autoSpaceDE w:val="0"/>
      <w:autoSpaceDN w:val="0"/>
      <w:adjustRightInd w:val="0"/>
    </w:pPr>
    <w:rPr>
      <w:rFonts w:ascii="Gill Sans MT" w:hAnsi="Gill Sans MT" w:cs="Gill Sans M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catarina.couto@adp.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Quatotal\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010995-e6ae-4252-87d3-f0e3e6b66731">
      <Terms xmlns="http://schemas.microsoft.com/office/infopath/2007/PartnerControls"/>
    </lcf76f155ced4ddcb4097134ff3c332f>
    <TaxCatchAll xmlns="17436ae7-fe7f-4b62-98d5-89e1cceb7a9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517C81AE903A418A7DAC2877A9923E" ma:contentTypeVersion="10" ma:contentTypeDescription="Criar um novo documento." ma:contentTypeScope="" ma:versionID="ee9d6f97d098367dfb2c736e44a70fec">
  <xsd:schema xmlns:xsd="http://www.w3.org/2001/XMLSchema" xmlns:xs="http://www.w3.org/2001/XMLSchema" xmlns:p="http://schemas.microsoft.com/office/2006/metadata/properties" xmlns:ns2="51010995-e6ae-4252-87d3-f0e3e6b66731" xmlns:ns3="17436ae7-fe7f-4b62-98d5-89e1cceb7a96" targetNamespace="http://schemas.microsoft.com/office/2006/metadata/properties" ma:root="true" ma:fieldsID="478040a04394302fd07c792836806b4c" ns2:_="" ns3:_="">
    <xsd:import namespace="51010995-e6ae-4252-87d3-f0e3e6b66731"/>
    <xsd:import namespace="17436ae7-fe7f-4b62-98d5-89e1cceb7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10995-e6ae-4252-87d3-f0e3e6b667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5594fadf-0a0d-4f2b-92c1-bf67d400ec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36ae7-fe7f-4b62-98d5-89e1cceb7a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a16abdd-574c-4a9b-a33f-3a4524ed2284}" ma:internalName="TaxCatchAll" ma:showField="CatchAllData" ma:web="17436ae7-fe7f-4b62-98d5-89e1cceb7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Código" source-type="EntityFields">
        <TAG><![CDATA[#NOVOREGISTO:ENTIDADE:Código#]]></TAG>
        <VALUE><![CDATA[#NOVOREGISTO:ENTIDADE:Código#]]></VALUE>
        <XPATH><![CDATA[/CARD/ENTITIES/ENTITY[TYPE='P']/PROPERTIES/PROPERTY[NAME='Código']/VALUE]]></XPATH>
      </FIELD>
      <FIELD type="EntityFields" label="Morada" source-type="EntityFields">
        <TAG><![CDATA[#NOVOREGISTO:ENTIDADE:Morada#]]></TAG>
        <VALUE><![CDATA[#NOVOREGISTO:ENTIDADE:Morada#]]></VALUE>
        <XPATH><![CDATA[/CARD/ENTITIES/ENTITY[TYPE='P']/PROPERTIES/PROPERTY[NAME='Morada']/VALUE]]></XPATH>
      </FIELD>
      <FIELD type="EntityFields" label="Código Postal" source-type="EntityFields">
        <TAG><![CDATA[#NOVOREGISTO:ENTIDADE:Código Postal#]]></TAG>
        <VALUE><![CDATA[#NOVOREGISTO:ENTIDADE:Código Postal#]]></VALUE>
        <XPATH><![CDATA[/CARD/ENTITIES/ENTITY[TYPE='P']/PROPERTIES/PROPERTY[NAME='Código Postal']/VALUE]]></XPATH>
      </FIELD>
      <FIELD type="EntityFields" label="Localidade" source-type="EntityFields">
        <TAG><![CDATA[#NOVOREGISTO:ENTIDADE:Localidade#]]></TAG>
        <VALUE><![CDATA[#NOVOREGISTO:ENTIDADE:Localidade#]]></VALUE>
        <XPATH><![CDATA[/CARD/ENTITIES/ENTITY[TYPE='P']/PROPERTIES/PROPERTY[NAME='Localidade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</NODE>
    <NODE label="Distribuição" type="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</NODE>
    <NODE label="Documento" type="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bool" source-type="AdditionalFields">
        <TAG><![CDATA[#NOVOREGISTO:CA:Custom_bool#]]></TAG>
        <VALUE><![CDATA[#NOVOREGISTO:CA:Custom_bool#]]></VALUE>
        <XPATH><![CDATA[/CARD/FIELDS/FIELD[FIELD='Custom_bool']/VALUE]]></XPATH>
      </FIELD>
      <FIELD type="AdditionalFields" label="Suporte" source-type="AdditionalFields">
        <TAG><![CDATA[#NOVOREGISTO:CA:Suporte#]]></TAG>
        <VALUE><![CDATA[#NOVOREGISTO:CA:Suporte#]]></VALUE>
        <XPATH><![CDATA[/CARD/FIELDS/FIELD[FIELD='Suporte']/VALUE]]></XPATH>
      </FIELD>
      <FIELD type="AdditionalFields" label="UO" source-type="AdditionalFields">
        <TAG><![CDATA[#NOVOREGISTO:CA:UO#]]></TAG>
        <VALUE><![CDATA[#NOVOREGISTO:CA:UO#]]></VALUE>
        <XPATH><![CDATA[/CARD/FIELDS/FIELD[FIELD='UO']/VALUE]]></XPATH>
      </FIELD>
      <FIELD type="AdditionalFields" label="Cliente" source-type="AdditionalFields">
        <TAG><![CDATA[#NOVOREGISTO:CA:Cliente#]]></TAG>
        <VALUE><![CDATA[#NOVOREGISTO:CA:Cliente#]]></VALUE>
        <XPATH><![CDATA[/CARD/FIELDS/FIELD[FIELD='Cliente']/VALUE]]></XPATH>
      </FIELD>
      <FIELD type="AdditionalFields" label="Num_Processo" source-type="AdditionalFields">
        <TAG><![CDATA[#NOVOREGISTO:CA:Num_Processo#]]></TAG>
        <VALUE><![CDATA[#NOVOREGISTO:CA:Num_Processo#]]></VALUE>
        <XPATH><![CDATA[/CARD/FIELDS/FIELD[FIELD='Num_Processo']/VALUE]]></XPATH>
      </FIELD>
      <FIELD type="AdditionalFields" label="Cod_Cliente" source-type="AdditionalFields">
        <TAG><![CDATA[#NOVOREGISTO:CA:Cod_Cliente#]]></TAG>
        <VALUE><![CDATA[#NOVOREGISTO:CA:Cod_Cliente#]]></VALUE>
        <XPATH><![CDATA[/CARD/FIELDS/FIELD[FIELD='Cod_Cliente']/VALUE]]></XPATH>
      </FIELD>
      <FIELD type="AdditionalFields" label="Nome_Cliente" source-type="AdditionalFields">
        <TAG><![CDATA[#NOVOREGISTO:CA:Nome_Cliente#]]></TAG>
        <VALUE><![CDATA[#NOVOREGISTO:CA:Nome_Cliente#]]></VALUE>
        <XPATH><![CDATA[/CARD/FIELDS/FIELD[FIELD='Nome_Cliente']/VALUE]]></XPATH>
      </FIELD>
      <FIELD type="AdditionalFields" label="Cod_Entidade" source-type="AdditionalFields">
        <TAG><![CDATA[#NOVOREGISTO:CA:Cod_Entidade#]]></TAG>
        <VALUE><![CDATA[#NOVOREGISTO:CA:Cod_Entidade#]]></VALUE>
        <XPATH><![CDATA[/CARD/FIELDS/FIELD[FIELD='Cod_Entidade']/VALUE]]></XPATH>
      </FIELD>
      <FIELD type="AdditionalFields" label="Nome_Entidade" source-type="AdditionalFields">
        <TAG><![CDATA[#NOVOREGISTO:CA:Nome_Entidade#]]></TAG>
        <VALUE><![CDATA[#NOVOREGISTO:CA:Nome_Entidade#]]></VALUE>
        <XPATH><![CDATA[/CARD/FIELDS/FIELD[FIELD='Nome_Entidade']/VALUE]]></XPATH>
      </FIELD>
      <FIELD type="AdditionalFields" label="Morada_A" source-type="AdditionalFields">
        <TAG><![CDATA[#NOVOREGISTO:CA:Morada_A#]]></TAG>
        <VALUE><![CDATA[#NOVOREGISTO:CA:Morada_A#]]></VALUE>
        <XPATH><![CDATA[/CARD/FIELDS/FIELD[FIELD='Morada_A']/VALUE]]></XPATH>
      </FIELD>
      <FIELD type="AdditionalFields" label="NIF" source-type="AdditionalFields">
        <TAG><![CDATA[#NOVOREGISTO:CA:NIF#]]></TAG>
        <VALUE><![CDATA[#NOVOREGISTO:CA:NIF#]]></VALUE>
        <XPATH><![CDATA[/CARD/FIELDS/FIELD[FIELD='NIF']/VALUE]]></XPATH>
      </FIELD>
      <FIELD type="AdditionalFields" label="NIB" source-type="AdditionalFields">
        <TAG><![CDATA[#NOVOREGISTO:CA:NIB#]]></TAG>
        <VALUE><![CDATA[#NOVOREGISTO:CA:NIB#]]></VALUE>
        <XPATH><![CDATA[/CARD/FIELDS/FIELD[FIELD='NIB']/VALUE]]></XPATH>
      </FIELD>
      <FIELD type="AdditionalFields" label="Num_adenda" source-type="AdditionalFields">
        <TAG><![CDATA[#NOVOREGISTO:CA:Num_adenda#]]></TAG>
        <VALUE><![CDATA[#NOVOREGISTO:CA:Num_adenda#]]></VALUE>
        <XPATH><![CDATA[/CARD/FIELDS/FIELD[FIELD='Num_adenda']/VALUE]]></XPATH>
      </FIELD>
      <FIELD type="AdditionalFields" label="Servicos" source-type="AdditionalFields">
        <TAG><![CDATA[#NOVOREGISTO:CA:Servicos#]]></TAG>
        <VALUE><![CDATA[#NOVOREGISTO:CA:Servicos#]]></VALUE>
        <XPATH><![CDATA[/CARD/FIELDS/FIELD[FIELD='Servicos']/VALUE]]></XPATH>
      </FIELD>
      <FIELD type="AdditionalFields" label="Num_ponto_serv" source-type="AdditionalFields">
        <TAG><![CDATA[#NOVOREGISTO:CA:Num_ponto_serv#]]></TAG>
        <VALUE><![CDATA[#NOVOREGISTO:CA:Num_ponto_serv#]]></VALUE>
        <XPATH><![CDATA[/CARD/FIELDS/FIELD[FIELD='Num_ponto_serv']/VALUE]]></XPATH>
      </FIELD>
      <FIELD type="AdditionalFields" label="Servicos_tipo" source-type="AdditionalFields">
        <TAG><![CDATA[#NOVOREGISTO:CA:Servicos_tipo#]]></TAG>
        <VALUE><![CDATA[#NOVOREGISTO:CA:Servicos_tipo#]]></VALUE>
        <XPATH><![CDATA[/CARD/FIELDS/FIELD[FIELD='Servicos_tipo']/VALUE]]></XPATH>
      </FIELD>
      <FIELD type="AdditionalFields" label="Ano_Tracado" source-type="AdditionalFields">
        <TAG><![CDATA[#NOVOREGISTO:CA:Ano_Tracado#]]></TAG>
        <VALUE><![CDATA[#NOVOREGISTO:CA:Ano_Tracado#]]></VALUE>
        <XPATH><![CDATA[/CARD/FIELDS/FIELD[FIELD='Ano_Tracado']/VALUE]]></XPATH>
      </FIELD>
      <FIELD type="AdditionalFields" label="Num_tracado" source-type="AdditionalFields">
        <TAG><![CDATA[#NOVOREGISTO:CA:Num_tracado#]]></TAG>
        <VALUE><![CDATA[#NOVOREGISTO:CA:Num_tracado#]]></VALUE>
        <XPATH><![CDATA[/CARD/FIELDS/FIELD[FIELD='Num_tracado']/VALUE]]></XPATH>
      </FIELD>
      <FIELD type="AdditionalFields" label="Num_serv" source-type="AdditionalFields">
        <TAG><![CDATA[#NOVOREGISTO:CA:Num_serv#]]></TAG>
        <VALUE><![CDATA[#NOVOREGISTO:CA:Num_serv#]]></VALUE>
        <XPATH><![CDATA[/CARD/FIELDS/FIELD[FIELD='Num_serv']/VALUE]]></XPATH>
      </FIELD>
      <FIELD type="AdditionalFields" label="Cod_local" source-type="AdditionalFields">
        <TAG><![CDATA[#NOVOREGISTO:CA:Cod_local#]]></TAG>
        <VALUE><![CDATA[#NOVOREGISTO:CA:Cod_local#]]></VALUE>
        <XPATH><![CDATA[/CARD/FIELDS/FIELD[FIELD='Cod_local']/VALUE]]></XPATH>
      </FIELD>
      <FIELD type="AdditionalFields" label="Num_predio" source-type="AdditionalFields">
        <TAG><![CDATA[#NOVOREGISTO:CA:Num_predio#]]></TAG>
        <VALUE><![CDATA[#NOVOREGISTO:CA:Num_predio#]]></VALUE>
        <XPATH><![CDATA[/CARD/FIELDS/FIELD[FIELD='Num_predio']/VALUE]]></XPATH>
      </FIELD>
      <FIELD type="AdditionalFields" label="Num_proc" source-type="AdditionalFields">
        <TAG><![CDATA[#NOVOREGISTO:CA:Num_proc#]]></TAG>
        <VALUE><![CDATA[#NOVOREGISTO:CA:Num_proc#]]></VALUE>
        <XPATH><![CDATA[/CARD/FIELDS/FIELD[FIELD='Num_proc']/VALUE]]></XPATH>
      </FIELD>
      <FIELD type="AdditionalFields" label="Num_proc_ass" source-type="AdditionalFields">
        <TAG><![CDATA[#NOVOREGISTO:CA:Num_proc_ass#]]></TAG>
        <VALUE><![CDATA[#NOVOREGISTO:CA:Num_proc_ass#]]></VALUE>
        <XPATH><![CDATA[/CARD/FIELDS/FIELD[FIELD='Num_proc_ass']/VALUE]]></XPATH>
      </FIELD>
      <FIELD type="AdditionalFields" label="Tipo_Corr" source-type="AdditionalFields">
        <TAG><![CDATA[#NOVOREGISTO:CA:Tipo_Corr#]]></TAG>
        <VALUE><![CDATA[#NOVOREGISTO:CA:Tipo_Corr#]]></VALUE>
        <XPATH><![CDATA[/CARD/FIELDS/FIELD[FIELD='Tipo_Corr']/VALUE]]></XPATH>
      </FIELD>
      <FIELD type="AdditionalFields" label="Sit_corr" source-type="AdditionalFields">
        <TAG><![CDATA[#NOVOREGISTO:CA:Sit_corr#]]></TAG>
        <VALUE><![CDATA[#NOVOREGISTO:CA:Sit_corr#]]></VALUE>
        <XPATH><![CDATA[/CARD/FIELDS/FIELD[FIELD='Sit_corr']/VALUE]]></XPATH>
      </FIELD>
      <FIELD type="AdditionalFields" label="Org_resp" source-type="AdditionalFields">
        <TAG><![CDATA[#NOVOREGISTO:CA:Org_resp#]]></TAG>
        <VALUE><![CDATA[#NOVOREGISTO:CA:Org_resp#]]></VALUE>
        <XPATH><![CDATA[/CARD/FIELDS/FIELD[FIELD='Org_resp']/VALUE]]></XPATH>
      </FIELD>
      <FIELD type="AdditionalFields" label="Ano_fat" source-type="AdditionalFields">
        <TAG><![CDATA[#NOVOREGISTO:CA:Ano_fat#]]></TAG>
        <VALUE><![CDATA[#NOVOREGISTO:CA:Ano_fat#]]></VALUE>
        <XPATH><![CDATA[/CARD/FIELDS/FIELD[FIELD='Ano_fat']/VALUE]]></XPATH>
      </FIELD>
      <FIELD type="AdditionalFields" label="Num_fat" source-type="AdditionalFields">
        <TAG><![CDATA[#NOVOREGISTO:CA:Num_fat#]]></TAG>
        <VALUE><![CDATA[#NOVOREGISTO:CA:Num_fat#]]></VALUE>
        <XPATH><![CDATA[/CARD/FIELDS/FIELD[FIELD='Num_fat']/VALUE]]></XPATH>
      </FIELD>
      <FIELD type="AdditionalFields" label="Data_Emissao" source-type="AdditionalFields">
        <TAG><![CDATA[#NOVOREGISTO:CA:Data_Emissao#]]></TAG>
        <VALUE><![CDATA[#NOVOREGISTO:CA:Data_Emissao#]]></VALUE>
        <XPATH><![CDATA[/CARD/FIELDS/FIELD[FIELD='Data_Emissao']/VALUE]]></XPATH>
      </FIELD>
      <FIELD type="AdditionalFields" label="Data_E" source-type="AdditionalFields">
        <TAG><![CDATA[#NOVOREGISTO:CA:Data_E#]]></TAG>
        <VALUE><![CDATA[#NOVOREGISTO:CA:Data_E#]]></VALUE>
        <XPATH><![CDATA[/CARD/FIELDS/FIELD[FIELD='Data_E']/VALUE]]></XPATH>
      </FIELD>
      <FIELD type="AdditionalFields" label="ID_SAP" source-type="AdditionalFields">
        <TAG><![CDATA[#NOVOREGISTO:CA:ID_SAP#]]></TAG>
        <VALUE><![CDATA[#NOVOREGISTO:CA:ID_SAP#]]></VALUE>
        <XPATH><![CDATA[/CARD/FIELDS/FIELD[FIELD='ID_SAP']/VALUE]]></XPATH>
      </FIELD>
      <FIELD type="AdditionalFields" label="Doc_cont" source-type="AdditionalFields">
        <TAG><![CDATA[#NOVOREGISTO:CA:Doc_cont#]]></TAG>
        <VALUE><![CDATA[#NOVOREGISTO:CA:Doc_cont#]]></VALUE>
        <XPATH><![CDATA[/CARD/FIELDS/FIELD[FIELD='Doc_cont']/VALUE]]></XPATH>
      </FIELD>
      <FIELD type="AdditionalFields" label="EXP_CentroCusto" source-type="AdditionalFields">
        <TAG><![CDATA[#NOVOREGISTO:CA:EXP_CentroCusto#]]></TAG>
        <VALUE><![CDATA[#NOVOREGISTO:CA:EXP_CentroCusto#]]></VALUE>
        <XPATH><![CDATA[/CARD/FIELDS/FIELD[FIELD='EXP_CentroCusto']/VALUE]]></XPATH>
      </FIELD>
      <FIELD type="AdditionalFields" label="EXP_Atividade" source-type="AdditionalFields">
        <TAG><![CDATA[#NOVOREGISTO:CA:EXP_Atividade#]]></TAG>
        <VALUE><![CDATA[#NOVOREGISTO:CA:EXP_Atividade#]]></VALUE>
        <XPATH><![CDATA[/CARD/FIELDS/FIELD[FIELD='EXP_Atividade']/VALUE]]></XPATH>
      </FIELD>
      <FIELD type="AdditionalFields" label="EXP_Divisao" source-type="AdditionalFields">
        <TAG><![CDATA[#NOVOREGISTO:CA:EXP_Divisao#]]></TAG>
        <VALUE><![CDATA[#NOVOREGISTO:CA:EXP_Divisao#]]></VALUE>
        <XPATH><![CDATA[/CARD/FIELDS/FIELD[FIELD='EXP_Divisao']/VALUE]]></XPATH>
      </FIELD>
      <FIELD type="AdditionalFields" label="EXP_PedidCompra" source-type="AdditionalFields">
        <TAG><![CDATA[#NOVOREGISTO:CA:EXP_PedidCompra#]]></TAG>
        <VALUE><![CDATA[#NOVOREGISTO:CA:EXP_PedidCompra#]]></VALUE>
        <XPATH><![CDATA[/CARD/FIELDS/FIELD[FIELD='EXP_PedidCompra']/VALUE]]></XPATH>
      </FIELD>
      <FIELD type="AdditionalFields" label="EXP_OrdemEstat" source-type="AdditionalFields">
        <TAG><![CDATA[#NOVOREGISTO:CA:EXP_OrdemEstat#]]></TAG>
        <VALUE><![CDATA[#NOVOREGISTO:CA:EXP_OrdemEstat#]]></VALUE>
        <XPATH><![CDATA[/CARD/FIELDS/FIELD[FIELD='EXP_OrdemEstat']/VALUE]]></XPATH>
      </FIELD>
      <FIELD type="AdditionalFields" label="EXP_OrdemMaximo" source-type="AdditionalFields">
        <TAG><![CDATA[#NOVOREGISTO:CA:EXP_OrdemMaximo#]]></TAG>
        <VALUE><![CDATA[#NOVOREGISTO:CA:EXP_OrdemMaximo#]]></VALUE>
        <XPATH><![CDATA[/CARD/FIELDS/FIELD[FIELD='EXP_OrdemMaximo']/VALUE]]></XPATH>
      </FIELD>
      <FIELD type="AdditionalFields" label="INV_PedidCompra" source-type="AdditionalFields">
        <TAG><![CDATA[#NOVOREGISTO:CA:INV_PedidCompra#]]></TAG>
        <VALUE><![CDATA[#NOVOREGISTO:CA:INV_PedidCompra#]]></VALUE>
        <XPATH><![CDATA[/CARD/FIELDS/FIELD[FIELD='INV_PedidCompra']/VALUE]]></XPATH>
      </FIELD>
      <FIELD type="AdditionalFields" label="INV_PEP" source-type="AdditionalFields">
        <TAG><![CDATA[#NOVOREGISTO:CA:INV_PEP#]]></TAG>
        <VALUE><![CDATA[#NOVOREGISTO:CA:INV_PEP#]]></VALUE>
        <XPATH><![CDATA[/CARD/FIELDS/FIELD[FIELD='INV_PEP']/VALUE]]></XPATH>
      </FIELD>
      <FIELD type="AdditionalFields" label="Pagamento" source-type="AdditionalFields">
        <TAG><![CDATA[#NOVOREGISTO:CA:Pagamento#]]></TAG>
        <VALUE><![CDATA[#NOVOREGISTO:CA:Pagamento#]]></VALUE>
        <XPATH><![CDATA[/CARD/FIELDS/FIELD[FIELD='Pagamento']/VALUE]]></XPATH>
      </FIELD>
      <FIELD type="AdditionalFields" label="OI" source-type="AdditionalFields">
        <TAG><![CDATA[#NOVOREGISTO:CA:OI#]]></TAG>
        <VALUE><![CDATA[#NOVOREGISTO:CA:OI#]]></VALUE>
        <XPATH><![CDATA[/CARD/FIELDS/FIELD[FIELD='OI']/VALUE]]></XPATH>
      </FIELD>
      <FIELD type="AdditionalFields" label="Tipo_Inv" source-type="AdditionalFields">
        <TAG><![CDATA[#NOVOREGISTO:CA:Tipo_Inv#]]></TAG>
        <VALUE><![CDATA[#NOVOREGISTO:CA:Tipo_Inv#]]></VALUE>
        <XPATH><![CDATA[/CARD/FIELDS/FIELD[FIELD='Tipo_Inv']/VALUE]]></XPATH>
      </FIELD>
      <FIELD type="AdditionalFields" label="Cod_CC" source-type="AdditionalFields">
        <TAG><![CDATA[#NOVOREGISTO:CA:Cod_CC#]]></TAG>
        <VALUE><![CDATA[#NOVOREGISTO:CA:Cod_CC#]]></VALUE>
        <XPATH><![CDATA[/CARD/FIELDS/FIELD[FIELD='Cod_CC']/VALUE]]></XPATH>
      </FIELD>
      <FIELD type="AdditionalFields" label="Desig_CC" source-type="AdditionalFields">
        <TAG><![CDATA[#NOVOREGISTO:CA:Desig_CC#]]></TAG>
        <VALUE><![CDATA[#NOVOREGISTO:CA:Desig_CC#]]></VALUE>
        <XPATH><![CDATA[/CARD/FIELDS/FIELD[FIELD='Desig_CC']/VALUE]]></XPATH>
      </FIELD>
      <FIELD type="AdditionalFields" label="Fornecedores" source-type="AdditionalFields">
        <TAG><![CDATA[#NOVOREGISTO:CA:Fornecedores#]]></TAG>
        <VALUE><![CDATA[#NOVOREGISTO:CA:Fornecedores#]]></VALUE>
        <XPATH><![CDATA[/CARD/FIELDS/FIELD[FIELD='Fornecedores']/VALUE]]></XPATH>
      </FIELD>
      <FIELD type="AdditionalFields" label="Local_Ent" source-type="AdditionalFields">
        <TAG><![CDATA[#NOVOREGISTO:CA:Local_Ent#]]></TAG>
        <VALUE><![CDATA[#NOVOREGISTO:CA:Local_Ent#]]></VALUE>
        <XPATH><![CDATA[/CARD/FIELDS/FIELD[FIELD='Local_Ent']/VALUE]]></XPATH>
      </FIELD>
      <FIELD type="AdditionalFields" label="Parte_AT" source-type="AdditionalFields">
        <TAG><![CDATA[#NOVOREGISTO:CA:Parte_AT#]]></TAG>
        <VALUE><![CDATA[#NOVOREGISTO:CA:Parte_AT#]]></VALUE>
        <XPATH><![CDATA[/CARD/FIELDS/FIELD[FIELD='Parte_AT']/VALUE]]></XPATH>
      </FIELD>
      <FIELD type="AdditionalFields" label="NAT_LES" source-type="AdditionalFields">
        <TAG><![CDATA[#NOVOREGISTO:CA:NAT_LES#]]></TAG>
        <VALUE><![CDATA[#NOVOREGISTO:CA:NAT_LES#]]></VALUE>
        <XPATH><![CDATA[/CARD/FIELDS/FIELD[FIELD='NAT_LES']/VALUE]]></XPATH>
      </FIELD>
      <FIELD type="AdditionalFields" label="Gravidade" source-type="AdditionalFields">
        <TAG><![CDATA[#NOVOREGISTO:CA:Gravidade#]]></TAG>
        <VALUE><![CDATA[#NOVOREGISTO:CA:Gravidade#]]></VALUE>
        <XPATH><![CDATA[/CARD/FIELDS/FIELD[FIELD='Gravidade']/VALUE]]></XPATH>
      </FIELD>
      <FIELD type="AdditionalFields" label="Orgao" source-type="AdditionalFields">
        <TAG><![CDATA[#NOVOREGISTO:CA:Orgao#]]></TAG>
        <VALUE><![CDATA[#NOVOREGISTO:CA:Orgao#]]></VALUE>
        <XPATH><![CDATA[/CARD/FIELDS/FIELD[FIELD='Orgao']/VALUE]]></XPATH>
      </FIELD>
      <FIELD type="AdditionalFields" label="ValidadoPor" source-type="AdditionalFields">
        <TAG><![CDATA[#NOVOREGISTO:CA:ValidadoPor#]]></TAG>
        <VALUE><![CDATA[#NOVOREGISTO:CA:ValidadoPor#]]></VALUE>
        <XPATH><![CDATA[/CARD/FIELDS/FIELD[FIELD='ValidadoPor']/VALUE]]></XPATH>
      </FIELD>
      <FIELD type="AdditionalFields" label="Cod_Barras" source-type="AdditionalFields">
        <TAG><![CDATA[#NOVOREGISTO:CA:Cod_Barras#]]></TAG>
        <VALUE><![CDATA[#NOVOREGISTO:CA:Cod_Barras#]]></VALUE>
        <XPATH><![CDATA[/CARD/FIELDS/FIELD[FIELD='Cod_Barras']/VALUE]]></XPATH>
      </FIELD>
      <FIELD type="AdditionalFields" label="CodCPV_4Digitos" source-type="AdditionalFields">
        <TAG><![CDATA[#NOVOREGISTO:CA:CodCPV_4Digitos#]]></TAG>
        <VALUE><![CDATA[#NOVOREGISTO:CA:CodCPV_4Digitos#]]></VALUE>
        <XPATH><![CDATA[/CARD/FIELDS/FIELD[FIELD='CodCPV_4Digitos']/VALUE]]></XPATH>
      </FIELD>
      <FIELD type="AdditionalFields" label="TipoProcediment" source-type="AdditionalFields">
        <TAG><![CDATA[#NOVOREGISTO:CA:TipoProcediment#]]></TAG>
        <VALUE><![CDATA[#NOVOREGISTO:CA:TipoProcediment#]]></VALUE>
        <XPATH><![CDATA[/CARD/FIELDS/FIELD[FIELD='TipoProcediment']/VALUE]]></XPATH>
      </FIELD>
      <FIELD type="AdditionalFields" label="Classificado" source-type="AdditionalFields">
        <TAG><![CDATA[#NOVOREGISTO:CA:Classificado#]]></TAG>
        <VALUE><![CDATA[#NOVOREGISTO:CA:Classificado#]]></VALUE>
        <XPATH><![CDATA[/CARD/FIELDS/FIELD[FIELD='Classificado']/VALUE]]></XPATH>
      </FIELD>
      <FIELD type="AdditionalFields" label="Expedido" source-type="AdditionalFields">
        <TAG><![CDATA[#NOVOREGISTO:CA:Expedido#]]></TAG>
        <VALUE><![CDATA[#NOVOREGISTO:CA:Expedido#]]></VALUE>
        <XPATH><![CDATA[/CARD/FIELDS/FIELD[FIELD='Expedido']/VALUE]]></XPATH>
      </FIELD>
      <FIELD type="AdditionalFields" label="DIRECAO" source-type="AdditionalFields">
        <TAG><![CDATA[#NOVOREGISTO:CA:DIRECAO#]]></TAG>
        <VALUE><![CDATA[#NOVOREGISTO:CA:DIRECAO#]]></VALUE>
        <XPATH><![CDATA[/CARD/FIELDS/FIELD[FIELD='DIRECAO']/VALUE]]></XPATH>
      </FIELD>
      <FIELD type="AdditionalFields" label="DigitalizadoPor" source-type="AdditionalFields">
        <TAG><![CDATA[#NOVOREGISTO:CA:DigitalizadoPor#]]></TAG>
        <VALUE><![CDATA[#NOVOREGISTO:CA:DigitalizadoPor#]]></VALUE>
        <XPATH><![CDATA[/CARD/FIELDS/FIELD[FIELD='DigitalizadoPor']/VALUE]]></XPATH>
      </FIELD>
      <FIELD type="AdditionalFields" label="Data_Digital" source-type="AdditionalFields">
        <TAG><![CDATA[#NOVOREGISTO:CA:Data_Digital#]]></TAG>
        <VALUE><![CDATA[#NOVOREGISTO:CA:Data_Digital#]]></VALUE>
        <XPATH><![CDATA[/CARD/FIELDS/FIELD[FIELD='Data_Digital']/VALUE]]></XPATH>
      </FIELD>
      <FIELD type="AdditionalFields" label="Data_Validacao" source-type="AdditionalFields">
        <TAG><![CDATA[#NOVOREGISTO:CA:Data_Validacao#]]></TAG>
        <VALUE><![CDATA[#NOVOREGISTO:CA:Data_Validacao#]]></VALUE>
        <XPATH><![CDATA[/CARD/FIELDS/FIELD[FIELD='Data_Validacao']/VALUE]]></XPATH>
      </FIELD>
      <FIELD type="AdditionalFields" label="Valor_Fatura" source-type="AdditionalFields">
        <TAG><![CDATA[#NOVOREGISTO:CA:Valor_Fatura#]]></TAG>
        <VALUE><![CDATA[#NOVOREGISTO:CA:Valor_Fatura#]]></VALUE>
        <XPATH><![CDATA[/CARD/FIELDS/FIELD[FIELD='Valor_Fatura']/VALUE]]></XPATH>
      </FIELD>
      <FIELD type="AdditionalFields" label="Habil_literaria" source-type="AdditionalFields">
        <TAG><![CDATA[#NOVOREGISTO:CA:Habil_literaria#]]></TAG>
        <VALUE><![CDATA[#NOVOREGISTO:CA:Habil_literaria#]]></VALUE>
        <XPATH><![CDATA[/CARD/FIELDS/FIELD[FIELD='Habil_literaria']/VALUE]]></XPATH>
      </FIELD>
      <FIELD type="AdditionalFields" label="Teste_CPV" source-type="AdditionalFields">
        <TAG><![CDATA[#NOVOREGISTO:CA:Teste_CPV#]]></TAG>
        <VALUE><![CDATA[#NOVOREGISTO:CA:Teste_CPV#]]></VALUE>
        <XPATH><![CDATA[/CARD/FIELDS/FIELD[FIELD='Teste_CPV']/VALUE]]></XPATH>
      </FIELD>
      <FIELD type="AdditionalFields" label="SD_Dt_concl" source-type="AdditionalFields">
        <TAG><![CDATA[#NOVOREGISTO:CA:SD_Dt_concl#]]></TAG>
        <VALUE><![CDATA[#NOVOREGISTO:CA:SD_Dt_concl#]]></VALUE>
        <XPATH><![CDATA[/CARD/FIELDS/FIELD[FIELD='SD_Dt_concl']/VALUE]]></XPATH>
      </FIELD>
      <FIELD type="AdditionalFields" label="SD_Direcao" source-type="AdditionalFields">
        <TAG><![CDATA[#NOVOREGISTO:CA:SD_Direcao#]]></TAG>
        <VALUE><![CDATA[#NOVOREGISTO:CA:SD_Direcao#]]></VALUE>
        <XPATH><![CDATA[/CARD/FIELDS/FIELD[FIELD='SD_Direcao']/VALUE]]></XPATH>
      </FIELD>
      <FIELD type="AdditionalFields" label="SD_Ticket" source-type="AdditionalFields">
        <TAG><![CDATA[#NOVOREGISTO:CA:SD_Ticket#]]></TAG>
        <VALUE><![CDATA[#NOVOREGISTO:CA:SD_Ticket#]]></VALUE>
        <XPATH><![CDATA[/CARD/FIELDS/FIELD[FIELD='SD_Ticket']/VALUE]]></XPATH>
      </FIELD>
      <FIELD type="AdditionalFields" label="ClasseEntidade" source-type="AdditionalFields">
        <TAG><![CDATA[#NOVOREGISTO:CA:ClasseEntidade#]]></TAG>
        <VALUE><![CDATA[#NOVOREGISTO:CA:ClasseEntidade#]]></VALUE>
        <XPATH><![CDATA[/CARD/FIELDS/FIELD[FIELD='ClasseEntidade']/VALUE]]></XPATH>
      </FIELD>
      <FIELD type="AdditionalFields" label="Empresa" source-type="AdditionalFields">
        <TAG><![CDATA[#NOVOREGISTO:CA:Empresa#]]></TAG>
        <VALUE><![CDATA[#NOVOREGISTO:CA:Empresa#]]></VALUE>
        <XPATH><![CDATA[/CARD/FIELDS/FIELD[FIELD='Empresa']/VALUE]]></XPATH>
      </FIELD>
      <FIELD type="AdditionalFields" label="SD_Avaliacao" source-type="AdditionalFields">
        <TAG><![CDATA[#NOVOREGISTO:CA:SD_Avaliacao#]]></TAG>
        <VALUE><![CDATA[#NOVOREGISTO:CA:SD_Avaliacao#]]></VALUE>
        <XPATH><![CDATA[/CARD/FIELDS/FIELD[FIELD='SD_Avaliacao']/VALUE]]></XPATH>
      </FIELD>
      <FIELD type="AdditionalFields" label="SD_Equip" source-type="AdditionalFields">
        <TAG><![CDATA[#NOVOREGISTO:CA:SD_Equip#]]></TAG>
        <VALUE><![CDATA[#NOVOREGISTO:CA:SD_Equip#]]></VALUE>
        <XPATH><![CDATA[/CARD/FIELDS/FIELD[FIELD='SD_Equip']/VALUE]]></XPATH>
      </FIELD>
      <FIELD type="AdditionalFields" label="SD_Contato" source-type="AdditionalFields">
        <TAG><![CDATA[#NOVOREGISTO:CA:SD_Contato#]]></TAG>
        <VALUE><![CDATA[#NOVOREGISTO:CA:SD_Contato#]]></VALUE>
        <XPATH><![CDATA[/CARD/FIELDS/FIELD[FIELD='SD_Contato']/VALUE]]></XPATH>
      </FIELD>
      <FIELD type="AdditionalFields" label="SD_Dt_Prevista" source-type="AdditionalFields">
        <TAG><![CDATA[#NOVOREGISTO:CA:SD_Dt_Prevista#]]></TAG>
        <VALUE><![CDATA[#NOVOREGISTO:CA:SD_Dt_Prevista#]]></VALUE>
        <XPATH><![CDATA[/CARD/FIELDS/FIELD[FIELD='SD_Dt_Prevista']/VALUE]]></XPATH>
      </FIELD>
      <FIELD type="AdditionalFields" label="SD_Tmp_Exec" source-type="AdditionalFields">
        <TAG><![CDATA[#NOVOREGISTO:CA:SD_Tmp_Exec#]]></TAG>
        <VALUE><![CDATA[#NOVOREGISTO:CA:SD_Tmp_Exec#]]></VALUE>
        <XPATH><![CDATA[/CARD/FIELDS/FIELD[FIELD='SD_Tmp_Exec']/VALUE]]></XPATH>
      </FIELD>
      <FIELD type="AdditionalFields" label="SD_Tipo_Interv" source-type="AdditionalFields">
        <TAG><![CDATA[#NOVOREGISTO:CA:SD_Tipo_Interv#]]></TAG>
        <VALUE><![CDATA[#NOVOREGISTO:CA:SD_Tipo_Interv#]]></VALUE>
        <XPATH><![CDATA[/CARD/FIELDS/FIELD[FIELD='SD_Tipo_Interv']/VALUE]]></XPATH>
      </FIELD>
      <FIELD type="AdditionalFields" label="SD_Prioridade" source-type="AdditionalFields">
        <TAG><![CDATA[#NOVOREGISTO:CA:SD_Prioridade#]]></TAG>
        <VALUE><![CDATA[#NOVOREGISTO:CA:SD_Prioridade#]]></VALUE>
        <XPATH><![CDATA[/CARD/FIELDS/FIELD[FIELD='SD_Prioridade']/VALUE]]></XPATH>
      </FIELD>
      <FIELD type="AdditionalFields" label="SD_Desc_prob" source-type="AdditionalFields">
        <TAG><![CDATA[#NOVOREGISTO:CA:SD_Desc_prob#]]></TAG>
        <VALUE><![CDATA[#NOVOREGISTO:CA:SD_Desc_prob#]]></VALUE>
        <XPATH><![CDATA[/CARD/FIELDS/FIELD[FIELD='SD_Desc_prob']/VALUE]]></XPATH>
      </FIELD>
      <FIELD type="AdditionalFields" label="LAB_Area" source-type="AdditionalFields">
        <TAG><![CDATA[#NOVOREGISTO:CA:LAB_Area#]]></TAG>
        <VALUE><![CDATA[#NOVOREGISTO:CA:LAB_Area#]]></VALUE>
        <XPATH><![CDATA[/CARD/FIELDS/FIELD[FIELD='LAB_Area']/VALUE]]></XPATH>
      </FIELD>
      <FIELD type="AdditionalFields" label="Nr_Rua" source-type="AdditionalFields">
        <TAG><![CDATA[#NOVOREGISTO:CA:Nr_Rua#]]></TAG>
        <VALUE><![CDATA[#NOVOREGISTO:CA:Nr_Rua#]]></VALUE>
        <XPATH><![CDATA[/CARD/FIELDS/FIELD[FIELD='Nr_Rua']/VALUE]]></XPATH>
      </FIELD>
      <FIELD type="AdditionalFields" label="N_Encomenda" source-type="AdditionalFields">
        <TAG><![CDATA[#NOVOREGISTO:CA:N_Encomenda#]]></TAG>
        <VALUE><![CDATA[#NOVOREGISTO:CA:N_Encomenda#]]></VALUE>
        <XPATH><![CDATA[/CARD/FIELDS/FIELD[FIELD='N_Encomenda']/VALUE]]></XPATH>
      </FIELD>
      <FIELD type="AdditionalFields" label="DataRecepFisica" source-type="AdditionalFields">
        <TAG><![CDATA[#NOVOREGISTO:CA:DataRecepFisica#]]></TAG>
        <VALUE><![CDATA[#NOVOREGISTO:CA:DataRecepFisica#]]></VALUE>
        <XPATH><![CDATA[/CARD/FIELDS/FIELD[FIELD='DataRecepFisica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Código" source-type="EntityFields">
        <TAG><![CDATA[#PRIMEIROREGISTO:ENTIDADE:Código#]]></TAG>
        <VALUE><![CDATA[#PRIMEIROREGISTO:ENTIDADE:Código#]]></VALUE>
        <XPATH><![CDATA[/CARD/ENTITIES/ENTITY[TYPE='P']/PROPERTIES/PROPERTY[NAME='Código']/VALUE]]></XPATH>
      </FIELD>
      <FIELD type="EntityFields" label="Morada" source-type="EntityFields">
        <TAG><![CDATA[#PRIMEIROREGISTO:ENTIDADE:Morada#]]></TAG>
        <VALUE><![CDATA[#PRIMEIROREGISTO:ENTIDADE:Morada#]]></VALUE>
        <XPATH><![CDATA[/CARD/ENTITIES/ENTITY[TYPE='P']/PROPERTIES/PROPERTY[NAME='Morada']/VALUE]]></XPATH>
      </FIELD>
      <FIELD type="EntityFields" label="Código Postal" source-type="EntityFields">
        <TAG><![CDATA[#PRIMEIROREGISTO:ENTIDADE:Código Postal#]]></TAG>
        <VALUE><![CDATA[#PRIMEIROREGISTO:ENTIDADE:Código Postal#]]></VALUE>
        <XPATH><![CDATA[/CARD/ENTITIES/ENTITY[TYPE='P']/PROPERTIES/PROPERTY[NAME='Código Postal']/VALUE]]></XPATH>
      </FIELD>
      <FIELD type="EntityFields" label="Localidade" source-type="EntityFields">
        <TAG><![CDATA[#PRIMEIROREGISTO:ENTIDADE:Localidade#]]></TAG>
        <VALUE><![CDATA[#PRIMEIROREGISTO:ENTIDADE:Localidade#]]></VALUE>
        <XPATH><![CDATA[/CARD/ENTITIES/ENTITY[TYPE='P']/PROPERTIES/PROPERTY[NAME='Localidade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</NODE>
    <NODE label="Documento" type="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Suporte" source-type="AdditionalFields">
        <TAG><![CDATA[#PRIMEIROREGISTO:CA:Suporte#]]></TAG>
        <VALUE><![CDATA[#PRIMEIROREGISTO:CA:Suporte#]]></VALUE>
        <XPATH><![CDATA[/CARD/FIELDS/FIELD[NAME='Suporte']/VALUE]]></XPATH>
      </FIELD>
      <FIELD type="AdditionalFields" label="UO" source-type="AdditionalFields">
        <TAG><![CDATA[#PRIMEIROREGISTO:CA:UO#]]></TAG>
        <VALUE><![CDATA[#PRIMEIROREGISTO:CA:UO#]]></VALUE>
        <XPATH><![CDATA[/CARD/FIELDS/FIELD[NAME='UO']/VALUE]]></XPATH>
      </FIELD>
      <FIELD type="AdditionalFields" label="Cliente" source-type="AdditionalFields">
        <TAG><![CDATA[#PRIMEIROREGISTO:CA:Cliente#]]></TAG>
        <VALUE><![CDATA[#PRIMEIROREGISTO:CA:Cliente#]]></VALUE>
        <XPATH><![CDATA[/CARD/FIELDS/FIELD[NAME='Cliente']/VALUE]]></XPATH>
      </FIELD>
      <FIELD type="AdditionalFields" label="Num_Processo" source-type="AdditionalFields">
        <TAG><![CDATA[#PRIMEIROREGISTO:CA:Num_Processo#]]></TAG>
        <VALUE><![CDATA[#PRIMEIROREGISTO:CA:Num_Processo#]]></VALUE>
        <XPATH><![CDATA[/CARD/FIELDS/FIELD[NAME='Num_Processo']/VALUE]]></XPATH>
      </FIELD>
      <FIELD type="AdditionalFields" label="Cod_Cliente" source-type="AdditionalFields">
        <TAG><![CDATA[#PRIMEIROREGISTO:CA:Cod_Cliente#]]></TAG>
        <VALUE><![CDATA[#PRIMEIROREGISTO:CA:Cod_Cliente#]]></VALUE>
        <XPATH><![CDATA[/CARD/FIELDS/FIELD[NAME='Cod_Cliente']/VALUE]]></XPATH>
      </FIELD>
      <FIELD type="AdditionalFields" label="Nome_Cliente" source-type="AdditionalFields">
        <TAG><![CDATA[#PRIMEIROREGISTO:CA:Nome_Cliente#]]></TAG>
        <VALUE><![CDATA[#PRIMEIROREGISTO:CA:Nome_Cliente#]]></VALUE>
        <XPATH><![CDATA[/CARD/FIELDS/FIELD[NAME='Nome_Cliente']/VALUE]]></XPATH>
      </FIELD>
      <FIELD type="AdditionalFields" label="Cod_Entidade" source-type="AdditionalFields">
        <TAG><![CDATA[#PRIMEIROREGISTO:CA:Cod_Entidade#]]></TAG>
        <VALUE><![CDATA[#PRIMEIROREGISTO:CA:Cod_Entidade#]]></VALUE>
        <XPATH><![CDATA[/CARD/FIELDS/FIELD[NAME='Cod_Entidade']/VALUE]]></XPATH>
      </FIELD>
      <FIELD type="AdditionalFields" label="Nome_Entidade" source-type="AdditionalFields">
        <TAG><![CDATA[#PRIMEIROREGISTO:CA:Nome_Entidade#]]></TAG>
        <VALUE><![CDATA[#PRIMEIROREGISTO:CA:Nome_Entidade#]]></VALUE>
        <XPATH><![CDATA[/CARD/FIELDS/FIELD[NAME='Nome_Entidade']/VALUE]]></XPATH>
      </FIELD>
      <FIELD type="AdditionalFields" label="Morada_A" source-type="AdditionalFields">
        <TAG><![CDATA[#PRIMEIROREGISTO:CA:Morada_A#]]></TAG>
        <VALUE><![CDATA[#PRIMEIROREGISTO:CA:Morada_A#]]></VALUE>
        <XPATH><![CDATA[/CARD/FIELDS/FIELD[NAME='Morada_A']/VALUE]]></XPATH>
      </FIELD>
      <FIELD type="AdditionalFields" label="NIF" source-type="AdditionalFields">
        <TAG><![CDATA[#PRIMEIROREGISTO:CA:NIF#]]></TAG>
        <VALUE><![CDATA[#PRIMEIROREGISTO:CA:NIF#]]></VALUE>
        <XPATH><![CDATA[/CARD/FIELDS/FIELD[NAME='NIF']/VALUE]]></XPATH>
      </FIELD>
      <FIELD type="AdditionalFields" label="NIB" source-type="AdditionalFields">
        <TAG><![CDATA[#PRIMEIROREGISTO:CA:NIB#]]></TAG>
        <VALUE><![CDATA[#PRIMEIROREGISTO:CA:NIB#]]></VALUE>
        <XPATH><![CDATA[/CARD/FIELDS/FIELD[NAME='NIB']/VALUE]]></XPATH>
      </FIELD>
      <FIELD type="AdditionalFields" label="Num_adenda" source-type="AdditionalFields">
        <TAG><![CDATA[#PRIMEIROREGISTO:CA:Num_adenda#]]></TAG>
        <VALUE><![CDATA[#PRIMEIROREGISTO:CA:Num_adenda#]]></VALUE>
        <XPATH><![CDATA[/CARD/FIELDS/FIELD[NAME='Num_adenda']/VALUE]]></XPATH>
      </FIELD>
      <FIELD type="AdditionalFields" label="Servicos" source-type="AdditionalFields">
        <TAG><![CDATA[#PRIMEIROREGISTO:CA:Servicos#]]></TAG>
        <VALUE><![CDATA[#PRIMEIROREGISTO:CA:Servicos#]]></VALUE>
        <XPATH><![CDATA[/CARD/FIELDS/FIELD[NAME='Servicos']/VALUE]]></XPATH>
      </FIELD>
      <FIELD type="AdditionalFields" label="Num_ponto_serv" source-type="AdditionalFields">
        <TAG><![CDATA[#PRIMEIROREGISTO:CA:Num_ponto_serv#]]></TAG>
        <VALUE><![CDATA[#PRIMEIROREGISTO:CA:Num_ponto_serv#]]></VALUE>
        <XPATH><![CDATA[/CARD/FIELDS/FIELD[NAME='Num_ponto_serv']/VALUE]]></XPATH>
      </FIELD>
      <FIELD type="AdditionalFields" label="Servicos_tipo" source-type="AdditionalFields">
        <TAG><![CDATA[#PRIMEIROREGISTO:CA:Servicos_tipo#]]></TAG>
        <VALUE><![CDATA[#PRIMEIROREGISTO:CA:Servicos_tipo#]]></VALUE>
        <XPATH><![CDATA[/CARD/FIELDS/FIELD[NAME='Servicos_tipo']/VALUE]]></XPATH>
      </FIELD>
      <FIELD type="AdditionalFields" label="Ano_Tracado" source-type="AdditionalFields">
        <TAG><![CDATA[#PRIMEIROREGISTO:CA:Ano_Tracado#]]></TAG>
        <VALUE><![CDATA[#PRIMEIROREGISTO:CA:Ano_Tracado#]]></VALUE>
        <XPATH><![CDATA[/CARD/FIELDS/FIELD[NAME='Ano_Tracado']/VALUE]]></XPATH>
      </FIELD>
      <FIELD type="AdditionalFields" label="Num_tracado" source-type="AdditionalFields">
        <TAG><![CDATA[#PRIMEIROREGISTO:CA:Num_tracado#]]></TAG>
        <VALUE><![CDATA[#PRIMEIROREGISTO:CA:Num_tracado#]]></VALUE>
        <XPATH><![CDATA[/CARD/FIELDS/FIELD[NAME='Num_tracado']/VALUE]]></XPATH>
      </FIELD>
      <FIELD type="AdditionalFields" label="Num_serv" source-type="AdditionalFields">
        <TAG><![CDATA[#PRIMEIROREGISTO:CA:Num_serv#]]></TAG>
        <VALUE><![CDATA[#PRIMEIROREGISTO:CA:Num_serv#]]></VALUE>
        <XPATH><![CDATA[/CARD/FIELDS/FIELD[NAME='Num_serv']/VALUE]]></XPATH>
      </FIELD>
      <FIELD type="AdditionalFields" label="Cod_local" source-type="AdditionalFields">
        <TAG><![CDATA[#PRIMEIROREGISTO:CA:Cod_local#]]></TAG>
        <VALUE><![CDATA[#PRIMEIROREGISTO:CA:Cod_local#]]></VALUE>
        <XPATH><![CDATA[/CARD/FIELDS/FIELD[NAME='Cod_local']/VALUE]]></XPATH>
      </FIELD>
      <FIELD type="AdditionalFields" label="Num_predio" source-type="AdditionalFields">
        <TAG><![CDATA[#PRIMEIROREGISTO:CA:Num_predio#]]></TAG>
        <VALUE><![CDATA[#PRIMEIROREGISTO:CA:Num_predio#]]></VALUE>
        <XPATH><![CDATA[/CARD/FIELDS/FIELD[NAME='Num_predio']/VALUE]]></XPATH>
      </FIELD>
      <FIELD type="AdditionalFields" label="Num_proc" source-type="AdditionalFields">
        <TAG><![CDATA[#PRIMEIROREGISTO:CA:Num_proc#]]></TAG>
        <VALUE><![CDATA[#PRIMEIROREGISTO:CA:Num_proc#]]></VALUE>
        <XPATH><![CDATA[/CARD/FIELDS/FIELD[NAME='Num_proc']/VALUE]]></XPATH>
      </FIELD>
      <FIELD type="AdditionalFields" label="Num_proc_ass" source-type="AdditionalFields">
        <TAG><![CDATA[#PRIMEIROREGISTO:CA:Num_proc_ass#]]></TAG>
        <VALUE><![CDATA[#PRIMEIROREGISTO:CA:Num_proc_ass#]]></VALUE>
        <XPATH><![CDATA[/CARD/FIELDS/FIELD[NAME='Num_proc_ass']/VALUE]]></XPATH>
      </FIELD>
      <FIELD type="AdditionalFields" label="Tipo_Corr" source-type="AdditionalFields">
        <TAG><![CDATA[#PRIMEIROREGISTO:CA:Tipo_Corr#]]></TAG>
        <VALUE><![CDATA[#PRIMEIROREGISTO:CA:Tipo_Corr#]]></VALUE>
        <XPATH><![CDATA[/CARD/FIELDS/FIELD[NAME='Tipo_Corr']/VALUE]]></XPATH>
      </FIELD>
      <FIELD type="AdditionalFields" label="Sit_corr" source-type="AdditionalFields">
        <TAG><![CDATA[#PRIMEIROREGISTO:CA:Sit_corr#]]></TAG>
        <VALUE><![CDATA[#PRIMEIROREGISTO:CA:Sit_corr#]]></VALUE>
        <XPATH><![CDATA[/CARD/FIELDS/FIELD[NAME='Sit_corr']/VALUE]]></XPATH>
      </FIELD>
      <FIELD type="AdditionalFields" label="Org_resp" source-type="AdditionalFields">
        <TAG><![CDATA[#PRIMEIROREGISTO:CA:Org_resp#]]></TAG>
        <VALUE><![CDATA[#PRIMEIROREGISTO:CA:Org_resp#]]></VALUE>
        <XPATH><![CDATA[/CARD/FIELDS/FIELD[NAME='Org_resp']/VALUE]]></XPATH>
      </FIELD>
      <FIELD type="AdditionalFields" label="Ano_fat" source-type="AdditionalFields">
        <TAG><![CDATA[#PRIMEIROREGISTO:CA:Ano_fat#]]></TAG>
        <VALUE><![CDATA[#PRIMEIROREGISTO:CA:Ano_fat#]]></VALUE>
        <XPATH><![CDATA[/CARD/FIELDS/FIELD[NAME='Ano_fat']/VALUE]]></XPATH>
      </FIELD>
      <FIELD type="AdditionalFields" label="Num_fat" source-type="AdditionalFields">
        <TAG><![CDATA[#PRIMEIROREGISTO:CA:Num_fat#]]></TAG>
        <VALUE><![CDATA[#PRIMEIROREGISTO:CA:Num_fat#]]></VALUE>
        <XPATH><![CDATA[/CARD/FIELDS/FIELD[NAME='Num_fat']/VALUE]]></XPATH>
      </FIELD>
      <FIELD type="AdditionalFields" label="Data_Emissao" source-type="AdditionalFields">
        <TAG><![CDATA[#PRIMEIROREGISTO:CA:Data_Emissao#]]></TAG>
        <VALUE><![CDATA[#PRIMEIROREGISTO:CA:Data_Emissao#]]></VALUE>
        <XPATH><![CDATA[/CARD/FIELDS/FIELD[NAME='Data_Emissao']/VALUE]]></XPATH>
      </FIELD>
      <FIELD type="AdditionalFields" label="Data_E" source-type="AdditionalFields">
        <TAG><![CDATA[#PRIMEIROREGISTO:CA:Data_E#]]></TAG>
        <VALUE><![CDATA[#PRIMEIROREGISTO:CA:Data_E#]]></VALUE>
        <XPATH><![CDATA[/CARD/FIELDS/FIELD[NAME='Data_E']/VALUE]]></XPATH>
      </FIELD>
      <FIELD type="AdditionalFields" label="ID_SAP" source-type="AdditionalFields">
        <TAG><![CDATA[#PRIMEIROREGISTO:CA:ID_SAP#]]></TAG>
        <VALUE><![CDATA[#PRIMEIROREGISTO:CA:ID_SAP#]]></VALUE>
        <XPATH><![CDATA[/CARD/FIELDS/FIELD[NAME='ID_SAP']/VALUE]]></XPATH>
      </FIELD>
      <FIELD type="AdditionalFields" label="Doc_cont" source-type="AdditionalFields">
        <TAG><![CDATA[#PRIMEIROREGISTO:CA:Doc_cont#]]></TAG>
        <VALUE><![CDATA[#PRIMEIROREGISTO:CA:Doc_cont#]]></VALUE>
        <XPATH><![CDATA[/CARD/FIELDS/FIELD[NAME='Doc_cont']/VALUE]]></XPATH>
      </FIELD>
      <FIELD type="AdditionalFields" label="EXP_CentroCusto" source-type="AdditionalFields">
        <TAG><![CDATA[#PRIMEIROREGISTO:CA:EXP_CentroCusto#]]></TAG>
        <VALUE><![CDATA[#PRIMEIROREGISTO:CA:EXP_CentroCusto#]]></VALUE>
        <XPATH><![CDATA[/CARD/FIELDS/FIELD[NAME='EXP_CentroCusto']/VALUE]]></XPATH>
      </FIELD>
      <FIELD type="AdditionalFields" label="EXP_Atividade" source-type="AdditionalFields">
        <TAG><![CDATA[#PRIMEIROREGISTO:CA:EXP_Atividade#]]></TAG>
        <VALUE><![CDATA[#PRIMEIROREGISTO:CA:EXP_Atividade#]]></VALUE>
        <XPATH><![CDATA[/CARD/FIELDS/FIELD[NAME='EXP_Atividade']/VALUE]]></XPATH>
      </FIELD>
      <FIELD type="AdditionalFields" label="EXP_Divisao" source-type="AdditionalFields">
        <TAG><![CDATA[#PRIMEIROREGISTO:CA:EXP_Divisao#]]></TAG>
        <VALUE><![CDATA[#PRIMEIROREGISTO:CA:EXP_Divisao#]]></VALUE>
        <XPATH><![CDATA[/CARD/FIELDS/FIELD[NAME='EXP_Divisao']/VALUE]]></XPATH>
      </FIELD>
      <FIELD type="AdditionalFields" label="EXP_PedidCompra" source-type="AdditionalFields">
        <TAG><![CDATA[#PRIMEIROREGISTO:CA:EXP_PedidCompra#]]></TAG>
        <VALUE><![CDATA[#PRIMEIROREGISTO:CA:EXP_PedidCompra#]]></VALUE>
        <XPATH><![CDATA[/CARD/FIELDS/FIELD[NAME='EXP_PedidCompra']/VALUE]]></XPATH>
      </FIELD>
      <FIELD type="AdditionalFields" label="EXP_OrdemEstat" source-type="AdditionalFields">
        <TAG><![CDATA[#PRIMEIROREGISTO:CA:EXP_OrdemEstat#]]></TAG>
        <VALUE><![CDATA[#PRIMEIROREGISTO:CA:EXP_OrdemEstat#]]></VALUE>
        <XPATH><![CDATA[/CARD/FIELDS/FIELD[NAME='EXP_OrdemEstat']/VALUE]]></XPATH>
      </FIELD>
      <FIELD type="AdditionalFields" label="EXP_OrdemMaximo" source-type="AdditionalFields">
        <TAG><![CDATA[#PRIMEIROREGISTO:CA:EXP_OrdemMaximo#]]></TAG>
        <VALUE><![CDATA[#PRIMEIROREGISTO:CA:EXP_OrdemMaximo#]]></VALUE>
        <XPATH><![CDATA[/CARD/FIELDS/FIELD[NAME='EXP_OrdemMaximo']/VALUE]]></XPATH>
      </FIELD>
      <FIELD type="AdditionalFields" label="INV_PedidCompra" source-type="AdditionalFields">
        <TAG><![CDATA[#PRIMEIROREGISTO:CA:INV_PedidCompra#]]></TAG>
        <VALUE><![CDATA[#PRIMEIROREGISTO:CA:INV_PedidCompra#]]></VALUE>
        <XPATH><![CDATA[/CARD/FIELDS/FIELD[NAME='INV_PedidCompra']/VALUE]]></XPATH>
      </FIELD>
      <FIELD type="AdditionalFields" label="INV_PEP" source-type="AdditionalFields">
        <TAG><![CDATA[#PRIMEIROREGISTO:CA:INV_PEP#]]></TAG>
        <VALUE><![CDATA[#PRIMEIROREGISTO:CA:INV_PEP#]]></VALUE>
        <XPATH><![CDATA[/CARD/FIELDS/FIELD[NAME='INV_PEP']/VALUE]]></XPATH>
      </FIELD>
      <FIELD type="AdditionalFields" label="Pagamento" source-type="AdditionalFields">
        <TAG><![CDATA[#PRIMEIROREGISTO:CA:Pagamento#]]></TAG>
        <VALUE><![CDATA[#PRIMEIROREGISTO:CA:Pagamento#]]></VALUE>
        <XPATH><![CDATA[/CARD/FIELDS/FIELD[NAME='Pagamento']/VALUE]]></XPATH>
      </FIELD>
      <FIELD type="AdditionalFields" label="OI" source-type="AdditionalFields">
        <TAG><![CDATA[#PRIMEIROREGISTO:CA:OI#]]></TAG>
        <VALUE><![CDATA[#PRIMEIROREGISTO:CA:OI#]]></VALUE>
        <XPATH><![CDATA[/CARD/FIELDS/FIELD[NAME='OI']/VALUE]]></XPATH>
      </FIELD>
      <FIELD type="AdditionalFields" label="Tipo_Inv" source-type="AdditionalFields">
        <TAG><![CDATA[#PRIMEIROREGISTO:CA:Tipo_Inv#]]></TAG>
        <VALUE><![CDATA[#PRIMEIROREGISTO:CA:Tipo_Inv#]]></VALUE>
        <XPATH><![CDATA[/CARD/FIELDS/FIELD[NAME='Tipo_Inv']/VALUE]]></XPATH>
      </FIELD>
      <FIELD type="AdditionalFields" label="Cod_CC" source-type="AdditionalFields">
        <TAG><![CDATA[#PRIMEIROREGISTO:CA:Cod_CC#]]></TAG>
        <VALUE><![CDATA[#PRIMEIROREGISTO:CA:Cod_CC#]]></VALUE>
        <XPATH><![CDATA[/CARD/FIELDS/FIELD[NAME='Cod_CC']/VALUE]]></XPATH>
      </FIELD>
      <FIELD type="AdditionalFields" label="Desig_CC" source-type="AdditionalFields">
        <TAG><![CDATA[#PRIMEIROREGISTO:CA:Desig_CC#]]></TAG>
        <VALUE><![CDATA[#PRIMEIROREGISTO:CA:Desig_CC#]]></VALUE>
        <XPATH><![CDATA[/CARD/FIELDS/FIELD[NAME='Desig_CC']/VALUE]]></XPATH>
      </FIELD>
      <FIELD type="AdditionalFields" label="Fornecedores" source-type="AdditionalFields">
        <TAG><![CDATA[#PRIMEIROREGISTO:CA:Fornecedores#]]></TAG>
        <VALUE><![CDATA[#PRIMEIROREGISTO:CA:Fornecedores#]]></VALUE>
        <XPATH><![CDATA[/CARD/FIELDS/FIELD[NAME='Fornecedores']/VALUE]]></XPATH>
      </FIELD>
      <FIELD type="AdditionalFields" label="Local_Ent" source-type="AdditionalFields">
        <TAG><![CDATA[#PRIMEIROREGISTO:CA:Local_Ent#]]></TAG>
        <VALUE><![CDATA[#PRIMEIROREGISTO:CA:Local_Ent#]]></VALUE>
        <XPATH><![CDATA[/CARD/FIELDS/FIELD[NAME='Local_Ent']/VALUE]]></XPATH>
      </FIELD>
      <FIELD type="AdditionalFields" label="Parte_AT" source-type="AdditionalFields">
        <TAG><![CDATA[#PRIMEIROREGISTO:CA:Parte_AT#]]></TAG>
        <VALUE><![CDATA[#PRIMEIROREGISTO:CA:Parte_AT#]]></VALUE>
        <XPATH><![CDATA[/CARD/FIELDS/FIELD[NAME='Parte_AT']/VALUE]]></XPATH>
      </FIELD>
      <FIELD type="AdditionalFields" label="NAT_LES" source-type="AdditionalFields">
        <TAG><![CDATA[#PRIMEIROREGISTO:CA:NAT_LES#]]></TAG>
        <VALUE><![CDATA[#PRIMEIROREGISTO:CA:NAT_LES#]]></VALUE>
        <XPATH><![CDATA[/CARD/FIELDS/FIELD[NAME='NAT_LES']/VALUE]]></XPATH>
      </FIELD>
      <FIELD type="AdditionalFields" label="Gravidade" source-type="AdditionalFields">
        <TAG><![CDATA[#PRIMEIROREGISTO:CA:Gravidade#]]></TAG>
        <VALUE><![CDATA[#PRIMEIROREGISTO:CA:Gravidade#]]></VALUE>
        <XPATH><![CDATA[/CARD/FIELDS/FIELD[NAME='Gravidade']/VALUE]]></XPATH>
      </FIELD>
      <FIELD type="AdditionalFields" label="Orgao" source-type="AdditionalFields">
        <TAG><![CDATA[#PRIMEIROREGISTO:CA:Orgao#]]></TAG>
        <VALUE><![CDATA[#PRIMEIROREGISTO:CA:Orgao#]]></VALUE>
        <XPATH><![CDATA[/CARD/FIELDS/FIELD[NAME='Orgao']/VALUE]]></XPATH>
      </FIELD>
      <FIELD type="AdditionalFields" label="ValidadoPor" source-type="AdditionalFields">
        <TAG><![CDATA[#PRIMEIROREGISTO:CA:ValidadoPor#]]></TAG>
        <VALUE><![CDATA[#PRIMEIROREGISTO:CA:ValidadoPor#]]></VALUE>
        <XPATH><![CDATA[/CARD/FIELDS/FIELD[NAME='ValidadoPor']/VALUE]]></XPATH>
      </FIELD>
      <FIELD type="AdditionalFields" label="Cod_Barras" source-type="AdditionalFields">
        <TAG><![CDATA[#PRIMEIROREGISTO:CA:Cod_Barras#]]></TAG>
        <VALUE><![CDATA[#PRIMEIROREGISTO:CA:Cod_Barras#]]></VALUE>
        <XPATH><![CDATA[/CARD/FIELDS/FIELD[NAME='Cod_Barras']/VALUE]]></XPATH>
      </FIELD>
      <FIELD type="AdditionalFields" label="CodCPV_4Digitos" source-type="AdditionalFields">
        <TAG><![CDATA[#PRIMEIROREGISTO:CA:CodCPV_4Digitos#]]></TAG>
        <VALUE><![CDATA[#PRIMEIROREGISTO:CA:CodCPV_4Digitos#]]></VALUE>
        <XPATH><![CDATA[/CARD/FIELDS/FIELD[NAME='CodCPV_4Digitos']/VALUE]]></XPATH>
      </FIELD>
      <FIELD type="AdditionalFields" label="TipoProcediment" source-type="AdditionalFields">
        <TAG><![CDATA[#PRIMEIROREGISTO:CA:TipoProcediment#]]></TAG>
        <VALUE><![CDATA[#PRIMEIROREGISTO:CA:TipoProcediment#]]></VALUE>
        <XPATH><![CDATA[/CARD/FIELDS/FIELD[NAME='TipoProcediment']/VALUE]]></XPATH>
      </FIELD>
      <FIELD type="AdditionalFields" label="Classificado" source-type="AdditionalFields">
        <TAG><![CDATA[#PRIMEIROREGISTO:CA:Classificado#]]></TAG>
        <VALUE><![CDATA[#PRIMEIROREGISTO:CA:Classificado#]]></VALUE>
        <XPATH><![CDATA[/CARD/FIELDS/FIELD[NAME='Classificado']/VALUE]]></XPATH>
      </FIELD>
      <FIELD type="AdditionalFields" label="Expedido" source-type="AdditionalFields">
        <TAG><![CDATA[#PRIMEIROREGISTO:CA:Expedido#]]></TAG>
        <VALUE><![CDATA[#PRIMEIROREGISTO:CA:Expedido#]]></VALUE>
        <XPATH><![CDATA[/CARD/FIELDS/FIELD[NAME='Expedido']/VALUE]]></XPATH>
      </FIELD>
      <FIELD type="AdditionalFields" label="DIRECAO" source-type="AdditionalFields">
        <TAG><![CDATA[#PRIMEIROREGISTO:CA:DIRECAO#]]></TAG>
        <VALUE><![CDATA[#PRIMEIROREGISTO:CA:DIRECAO#]]></VALUE>
        <XPATH><![CDATA[/CARD/FIELDS/FIELD[NAME='DIRECAO']/VALUE]]></XPATH>
      </FIELD>
      <FIELD type="AdditionalFields" label="DigitalizadoPor" source-type="AdditionalFields">
        <TAG><![CDATA[#PRIMEIROREGISTO:CA:DigitalizadoPor#]]></TAG>
        <VALUE><![CDATA[#PRIMEIROREGISTO:CA:DigitalizadoPor#]]></VALUE>
        <XPATH><![CDATA[/CARD/FIELDS/FIELD[NAME='DigitalizadoPor']/VALUE]]></XPATH>
      </FIELD>
      <FIELD type="AdditionalFields" label="Data_Digital" source-type="AdditionalFields">
        <TAG><![CDATA[#PRIMEIROREGISTO:CA:Data_Digital#]]></TAG>
        <VALUE><![CDATA[#PRIMEIROREGISTO:CA:Data_Digital#]]></VALUE>
        <XPATH><![CDATA[/CARD/FIELDS/FIELD[NAME='Data_Digital']/VALUE]]></XPATH>
      </FIELD>
      <FIELD type="AdditionalFields" label="Data_Validacao" source-type="AdditionalFields">
        <TAG><![CDATA[#PRIMEIROREGISTO:CA:Data_Validacao#]]></TAG>
        <VALUE><![CDATA[#PRIMEIROREGISTO:CA:Data_Validacao#]]></VALUE>
        <XPATH><![CDATA[/CARD/FIELDS/FIELD[NAME='Data_Validacao']/VALUE]]></XPATH>
      </FIELD>
      <FIELD type="AdditionalFields" label="Valor_Fatura" source-type="AdditionalFields">
        <TAG><![CDATA[#PRIMEIROREGISTO:CA:Valor_Fatura#]]></TAG>
        <VALUE><![CDATA[#PRIMEIROREGISTO:CA:Valor_Fatura#]]></VALUE>
        <XPATH><![CDATA[/CARD/FIELDS/FIELD[NAME='Valor_Fatura']/VALUE]]></XPATH>
      </FIELD>
      <FIELD type="AdditionalFields" label="Habil_literaria" source-type="AdditionalFields">
        <TAG><![CDATA[#PRIMEIROREGISTO:CA:Habil_literaria#]]></TAG>
        <VALUE><![CDATA[#PRIMEIROREGISTO:CA:Habil_literaria#]]></VALUE>
        <XPATH><![CDATA[/CARD/FIELDS/FIELD[NAME='Habil_literaria']/VALUE]]></XPATH>
      </FIELD>
      <FIELD type="AdditionalFields" label="Teste_CPV" source-type="AdditionalFields">
        <TAG><![CDATA[#PRIMEIROREGISTO:CA:Teste_CPV#]]></TAG>
        <VALUE><![CDATA[#PRIMEIROREGISTO:CA:Teste_CPV#]]></VALUE>
        <XPATH><![CDATA[/CARD/FIELDS/FIELD[NAME='Teste_CPV']/VALUE]]></XPATH>
      </FIELD>
      <FIELD type="AdditionalFields" label="SD_Dt_concl" source-type="AdditionalFields">
        <TAG><![CDATA[#PRIMEIROREGISTO:CA:SD_Dt_concl#]]></TAG>
        <VALUE><![CDATA[#PRIMEIROREGISTO:CA:SD_Dt_concl#]]></VALUE>
        <XPATH><![CDATA[/CARD/FIELDS/FIELD[NAME='SD_Dt_concl']/VALUE]]></XPATH>
      </FIELD>
      <FIELD type="AdditionalFields" label="SD_Direcao" source-type="AdditionalFields">
        <TAG><![CDATA[#PRIMEIROREGISTO:CA:SD_Direcao#]]></TAG>
        <VALUE><![CDATA[#PRIMEIROREGISTO:CA:SD_Direcao#]]></VALUE>
        <XPATH><![CDATA[/CARD/FIELDS/FIELD[NAME='SD_Direcao']/VALUE]]></XPATH>
      </FIELD>
      <FIELD type="AdditionalFields" label="SD_Ticket" source-type="AdditionalFields">
        <TAG><![CDATA[#PRIMEIROREGISTO:CA:SD_Ticket#]]></TAG>
        <VALUE><![CDATA[#PRIMEIROREGISTO:CA:SD_Ticket#]]></VALUE>
        <XPATH><![CDATA[/CARD/FIELDS/FIELD[NAME='SD_Ticket']/VALUE]]></XPATH>
      </FIELD>
      <FIELD type="AdditionalFields" label="ClasseEntidade" source-type="AdditionalFields">
        <TAG><![CDATA[#PRIMEIROREGISTO:CA:ClasseEntidade#]]></TAG>
        <VALUE><![CDATA[#PRIMEIROREGISTO:CA:ClasseEntidade#]]></VALUE>
        <XPATH><![CDATA[/CARD/FIELDS/FIELD[NAME='ClasseEntidade']/VALUE]]></XPATH>
      </FIELD>
      <FIELD type="AdditionalFields" label="Empresa" source-type="AdditionalFields">
        <TAG><![CDATA[#PRIMEIROREGISTO:CA:Empresa#]]></TAG>
        <VALUE><![CDATA[#PRIMEIROREGISTO:CA:Empresa#]]></VALUE>
        <XPATH><![CDATA[/CARD/FIELDS/FIELD[NAME='Empresa']/VALUE]]></XPATH>
      </FIELD>
      <FIELD type="AdditionalFields" label="SD_Avaliacao" source-type="AdditionalFields">
        <TAG><![CDATA[#PRIMEIROREGISTO:CA:SD_Avaliacao#]]></TAG>
        <VALUE><![CDATA[#PRIMEIROREGISTO:CA:SD_Avaliacao#]]></VALUE>
        <XPATH><![CDATA[/CARD/FIELDS/FIELD[NAME='SD_Avaliacao']/VALUE]]></XPATH>
      </FIELD>
      <FIELD type="AdditionalFields" label="SD_Equip" source-type="AdditionalFields">
        <TAG><![CDATA[#PRIMEIROREGISTO:CA:SD_Equip#]]></TAG>
        <VALUE><![CDATA[#PRIMEIROREGISTO:CA:SD_Equip#]]></VALUE>
        <XPATH><![CDATA[/CARD/FIELDS/FIELD[NAME='SD_Equip']/VALUE]]></XPATH>
      </FIELD>
      <FIELD type="AdditionalFields" label="SD_Contato" source-type="AdditionalFields">
        <TAG><![CDATA[#PRIMEIROREGISTO:CA:SD_Contato#]]></TAG>
        <VALUE><![CDATA[#PRIMEIROREGISTO:CA:SD_Contato#]]></VALUE>
        <XPATH><![CDATA[/CARD/FIELDS/FIELD[NAME='SD_Contato']/VALUE]]></XPATH>
      </FIELD>
      <FIELD type="AdditionalFields" label="SD_Dt_Prevista" source-type="AdditionalFields">
        <TAG><![CDATA[#PRIMEIROREGISTO:CA:SD_Dt_Prevista#]]></TAG>
        <VALUE><![CDATA[#PRIMEIROREGISTO:CA:SD_Dt_Prevista#]]></VALUE>
        <XPATH><![CDATA[/CARD/FIELDS/FIELD[NAME='SD_Dt_Prevista']/VALUE]]></XPATH>
      </FIELD>
      <FIELD type="AdditionalFields" label="SD_Tmp_Exec" source-type="AdditionalFields">
        <TAG><![CDATA[#PRIMEIROREGISTO:CA:SD_Tmp_Exec#]]></TAG>
        <VALUE><![CDATA[#PRIMEIROREGISTO:CA:SD_Tmp_Exec#]]></VALUE>
        <XPATH><![CDATA[/CARD/FIELDS/FIELD[NAME='SD_Tmp_Exec']/VALUE]]></XPATH>
      </FIELD>
      <FIELD type="AdditionalFields" label="SD_Tipo_Interv" source-type="AdditionalFields">
        <TAG><![CDATA[#PRIMEIROREGISTO:CA:SD_Tipo_Interv#]]></TAG>
        <VALUE><![CDATA[#PRIMEIROREGISTO:CA:SD_Tipo_Interv#]]></VALUE>
        <XPATH><![CDATA[/CARD/FIELDS/FIELD[NAME='SD_Tipo_Interv']/VALUE]]></XPATH>
      </FIELD>
      <FIELD type="AdditionalFields" label="SD_Prioridade" source-type="AdditionalFields">
        <TAG><![CDATA[#PRIMEIROREGISTO:CA:SD_Prioridade#]]></TAG>
        <VALUE><![CDATA[#PRIMEIROREGISTO:CA:SD_Prioridade#]]></VALUE>
        <XPATH><![CDATA[/CARD/FIELDS/FIELD[NAME='SD_Prioridade']/VALUE]]></XPATH>
      </FIELD>
      <FIELD type="AdditionalFields" label="SD_Desc_prob" source-type="AdditionalFields">
        <TAG><![CDATA[#PRIMEIROREGISTO:CA:SD_Desc_prob#]]></TAG>
        <VALUE><![CDATA[#PRIMEIROREGISTO:CA:SD_Desc_prob#]]></VALUE>
        <XPATH><![CDATA[/CARD/FIELDS/FIELD[NAME='SD_Desc_prob']/VALUE]]></XPATH>
      </FIELD>
      <FIELD type="AdditionalFields" label="LAB_Area" source-type="AdditionalFields">
        <TAG><![CDATA[#PRIMEIROREGISTO:CA:LAB_Area#]]></TAG>
        <VALUE><![CDATA[#PRIMEIROREGISTO:CA:LAB_Area#]]></VALUE>
        <XPATH><![CDATA[/CARD/FIELDS/FIELD[NAME='LAB_Area']/VALUE]]></XPATH>
      </FIELD>
      <FIELD type="AdditionalFields" label="Nr_Rua" source-type="AdditionalFields">
        <TAG><![CDATA[#PRIMEIROREGISTO:CA:Nr_Rua#]]></TAG>
        <VALUE><![CDATA[#PRIMEIROREGISTO:CA:Nr_Rua#]]></VALUE>
        <XPATH><![CDATA[/CARD/FIELDS/FIELD[NAME='Nr_Rua']/VALUE]]></XPATH>
      </FIELD>
      <FIELD type="AdditionalFields" label="N_Encomenda" source-type="AdditionalFields">
        <TAG><![CDATA[#PRIMEIROREGISTO:CA:N_Encomenda#]]></TAG>
        <VALUE><![CDATA[#PRIMEIROREGISTO:CA:N_Encomenda#]]></VALUE>
        <XPATH><![CDATA[/CARD/FIELDS/FIELD[NAME='N_Encomenda']/VALUE]]></XPATH>
      </FIELD>
      <FIELD type="AdditionalFields" label="DataRecepFisica" source-type="AdditionalFields">
        <TAG><![CDATA[#PRIMEIROREGISTO:CA:DataRecepFisica#]]></TAG>
        <VALUE><![CDATA[#PRIMEIROREGISTO:CA:DataRecepFisica#]]></VALUE>
        <XPATH><![CDATA[/CARD/FIELDS/FIELD[NAME='DataRecepFisica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Documentos">
      <FIELD label="Nome">
        <TAG><![CDATA[#PRIMEIROPROCESSO:DOCUMENTO:1:NOME#]]></TAG>
        <VALUE><![CDATA[#PRIMEIROPROCESSO:DOCUMENTO:1:NOME#]]></VALUE>
        <XPATH/>
      </FIELD>
      <FIELD label="Referência">
        <TAG><![CDATA[#PRIMEIROPROCESSO:DOCUMENTO:1:REFERENCIA#]]></TAG>
        <VALUE><![CDATA[#PRIMEIROPROCESSO:DOCUMENTO:1:REFERENCIA#]]></VALUE>
        <XPATH/>
      </FIELD>
      <FIELD label="Tipo de Documento">
        <TAG><![CDATA[#PRIMEIROPROCESSO:DOCUMENTO:1:TIPO#]]></TAG>
        <VALUE><![CDATA[#PRIMEIROPROCESSO:DOCUMENTO:1:TIPO#]]></VALUE>
        <XPATH/>
      </FIELD>
      <FIELD label="Observações">
        <TAG><![CDATA[#PRIMEIROPROCESSO:DOCUMENTO:1:OBSERVACOES#]]></TAG>
        <VALUE><![CDATA[#PRIMEIROPROCESSO:DOCUMENTO:1:OBSERVACOES#]]></VALUE>
        <XPATH/>
      </FIELD>
      <FIELD label="Data na Origem" dtype="D">
        <TAG><![CDATA[#PRIMEIROPROCESSO:DOCUMENTO:1:DATAORIGEM#]]></TAG>
        <VALUE><![CDATA[#PRIMEIROPROCESSO:DOCUMENTO:1:DATAORIGEM#]]></VALUE>
        <XPATH/>
      </FIELD>
    </NODE>
    <NODE label="Campos Adicionais..." isWindowSelector="true"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Suporte" source-type="AdditionalFields">
        <TAG><![CDATA[#PRIMEIROPROCESSO:CA:Suporte#]]></TAG>
        <VALUE><![CDATA[#PRIMEIROPROCESSO:CA:Suporte#]]></VALUE>
        <XPATH><![CDATA[/CARD/FIELDS/FIELD[NAME='Suporte']/VALUE]]></XPATH>
      </FIELD>
      <FIELD type="AdditionalFields" label="UO" source-type="AdditionalFields">
        <TAG><![CDATA[#PRIMEIROPROCESSO:CA:UO#]]></TAG>
        <VALUE><![CDATA[#PRIMEIROPROCESSO:CA:UO#]]></VALUE>
        <XPATH><![CDATA[/CARD/FIELDS/FIELD[NAME='UO']/VALUE]]></XPATH>
      </FIELD>
      <FIELD type="AdditionalFields" label="Cliente" source-type="AdditionalFields">
        <TAG><![CDATA[#PRIMEIROPROCESSO:CA:Cliente#]]></TAG>
        <VALUE><![CDATA[#PRIMEIROPROCESSO:CA:Cliente#]]></VALUE>
        <XPATH><![CDATA[/CARD/FIELDS/FIELD[NAME='Cliente']/VALUE]]></XPATH>
      </FIELD>
      <FIELD type="AdditionalFields" label="Num_Processo" source-type="AdditionalFields">
        <TAG><![CDATA[#PRIMEIROPROCESSO:CA:Num_Processo#]]></TAG>
        <VALUE><![CDATA[#PRIMEIROPROCESSO:CA:Num_Processo#]]></VALUE>
        <XPATH><![CDATA[/CARD/FIELDS/FIELD[NAME='Num_Processo']/VALUE]]></XPATH>
      </FIELD>
      <FIELD type="AdditionalFields" label="Cod_Cliente" source-type="AdditionalFields">
        <TAG><![CDATA[#PRIMEIROPROCESSO:CA:Cod_Cliente#]]></TAG>
        <VALUE><![CDATA[#PRIMEIROPROCESSO:CA:Cod_Cliente#]]></VALUE>
        <XPATH><![CDATA[/CARD/FIELDS/FIELD[NAME='Cod_Cliente']/VALUE]]></XPATH>
      </FIELD>
      <FIELD type="AdditionalFields" label="Nome_Cliente" source-type="AdditionalFields">
        <TAG><![CDATA[#PRIMEIROPROCESSO:CA:Nome_Cliente#]]></TAG>
        <VALUE><![CDATA[#PRIMEIROPROCESSO:CA:Nome_Cliente#]]></VALUE>
        <XPATH><![CDATA[/CARD/FIELDS/FIELD[NAME='Nome_Cliente']/VALUE]]></XPATH>
      </FIELD>
      <FIELD type="AdditionalFields" label="Cod_Entidade" source-type="AdditionalFields">
        <TAG><![CDATA[#PRIMEIROPROCESSO:CA:Cod_Entidade#]]></TAG>
        <VALUE><![CDATA[#PRIMEIROPROCESSO:CA:Cod_Entidade#]]></VALUE>
        <XPATH><![CDATA[/CARD/FIELDS/FIELD[NAME='Cod_Entidade']/VALUE]]></XPATH>
      </FIELD>
      <FIELD type="AdditionalFields" label="Nome_Entidade" source-type="AdditionalFields">
        <TAG><![CDATA[#PRIMEIROPROCESSO:CA:Nome_Entidade#]]></TAG>
        <VALUE><![CDATA[#PRIMEIROPROCESSO:CA:Nome_Entidade#]]></VALUE>
        <XPATH><![CDATA[/CARD/FIELDS/FIELD[NAME='Nome_Entidade']/VALUE]]></XPATH>
      </FIELD>
      <FIELD type="AdditionalFields" label="Morada_A" source-type="AdditionalFields">
        <TAG><![CDATA[#PRIMEIROPROCESSO:CA:Morada_A#]]></TAG>
        <VALUE><![CDATA[#PRIMEIROPROCESSO:CA:Morada_A#]]></VALUE>
        <XPATH><![CDATA[/CARD/FIELDS/FIELD[NAME='Morada_A']/VALUE]]></XPATH>
      </FIELD>
      <FIELD type="AdditionalFields" label="NIF" source-type="AdditionalFields">
        <TAG><![CDATA[#PRIMEIROPROCESSO:CA:NIF#]]></TAG>
        <VALUE><![CDATA[#PRIMEIROPROCESSO:CA:NIF#]]></VALUE>
        <XPATH><![CDATA[/CARD/FIELDS/FIELD[NAME='NIF']/VALUE]]></XPATH>
      </FIELD>
      <FIELD type="AdditionalFields" label="NIB" source-type="AdditionalFields">
        <TAG><![CDATA[#PRIMEIROPROCESSO:CA:NIB#]]></TAG>
        <VALUE><![CDATA[#PRIMEIROPROCESSO:CA:NIB#]]></VALUE>
        <XPATH><![CDATA[/CARD/FIELDS/FIELD[NAME='NIB']/VALUE]]></XPATH>
      </FIELD>
      <FIELD type="AdditionalFields" label="Num_adenda" source-type="AdditionalFields">
        <TAG><![CDATA[#PRIMEIROPROCESSO:CA:Num_adenda#]]></TAG>
        <VALUE><![CDATA[#PRIMEIROPROCESSO:CA:Num_adenda#]]></VALUE>
        <XPATH><![CDATA[/CARD/FIELDS/FIELD[NAME='Num_adenda']/VALUE]]></XPATH>
      </FIELD>
      <FIELD type="AdditionalFields" label="Servicos" source-type="AdditionalFields">
        <TAG><![CDATA[#PRIMEIROPROCESSO:CA:Servicos#]]></TAG>
        <VALUE><![CDATA[#PRIMEIROPROCESSO:CA:Servicos#]]></VALUE>
        <XPATH><![CDATA[/CARD/FIELDS/FIELD[NAME='Servicos']/VALUE]]></XPATH>
      </FIELD>
      <FIELD type="AdditionalFields" label="Num_ponto_serv" source-type="AdditionalFields">
        <TAG><![CDATA[#PRIMEIROPROCESSO:CA:Num_ponto_serv#]]></TAG>
        <VALUE><![CDATA[#PRIMEIROPROCESSO:CA:Num_ponto_serv#]]></VALUE>
        <XPATH><![CDATA[/CARD/FIELDS/FIELD[NAME='Num_ponto_serv']/VALUE]]></XPATH>
      </FIELD>
      <FIELD type="AdditionalFields" label="Servicos_tipo" source-type="AdditionalFields">
        <TAG><![CDATA[#PRIMEIROPROCESSO:CA:Servicos_tipo#]]></TAG>
        <VALUE><![CDATA[#PRIMEIROPROCESSO:CA:Servicos_tipo#]]></VALUE>
        <XPATH><![CDATA[/CARD/FIELDS/FIELD[NAME='Servicos_tipo']/VALUE]]></XPATH>
      </FIELD>
      <FIELD type="AdditionalFields" label="Ano_Tracado" source-type="AdditionalFields">
        <TAG><![CDATA[#PRIMEIROPROCESSO:CA:Ano_Tracado#]]></TAG>
        <VALUE><![CDATA[#PRIMEIROPROCESSO:CA:Ano_Tracado#]]></VALUE>
        <XPATH><![CDATA[/CARD/FIELDS/FIELD[NAME='Ano_Tracado']/VALUE]]></XPATH>
      </FIELD>
      <FIELD type="AdditionalFields" label="Num_tracado" source-type="AdditionalFields">
        <TAG><![CDATA[#PRIMEIROPROCESSO:CA:Num_tracado#]]></TAG>
        <VALUE><![CDATA[#PRIMEIROPROCESSO:CA:Num_tracado#]]></VALUE>
        <XPATH><![CDATA[/CARD/FIELDS/FIELD[NAME='Num_tracado']/VALUE]]></XPATH>
      </FIELD>
      <FIELD type="AdditionalFields" label="Num_serv" source-type="AdditionalFields">
        <TAG><![CDATA[#PRIMEIROPROCESSO:CA:Num_serv#]]></TAG>
        <VALUE><![CDATA[#PRIMEIROPROCESSO:CA:Num_serv#]]></VALUE>
        <XPATH><![CDATA[/CARD/FIELDS/FIELD[NAME='Num_serv']/VALUE]]></XPATH>
      </FIELD>
      <FIELD type="AdditionalFields" label="Cod_local" source-type="AdditionalFields">
        <TAG><![CDATA[#PRIMEIROPROCESSO:CA:Cod_local#]]></TAG>
        <VALUE><![CDATA[#PRIMEIROPROCESSO:CA:Cod_local#]]></VALUE>
        <XPATH><![CDATA[/CARD/FIELDS/FIELD[NAME='Cod_local']/VALUE]]></XPATH>
      </FIELD>
      <FIELD type="AdditionalFields" label="Num_predio" source-type="AdditionalFields">
        <TAG><![CDATA[#PRIMEIROPROCESSO:CA:Num_predio#]]></TAG>
        <VALUE><![CDATA[#PRIMEIROPROCESSO:CA:Num_predio#]]></VALUE>
        <XPATH><![CDATA[/CARD/FIELDS/FIELD[NAME='Num_predio']/VALUE]]></XPATH>
      </FIELD>
      <FIELD type="AdditionalFields" label="Num_proc" source-type="AdditionalFields">
        <TAG><![CDATA[#PRIMEIROPROCESSO:CA:Num_proc#]]></TAG>
        <VALUE><![CDATA[#PRIMEIROPROCESSO:CA:Num_proc#]]></VALUE>
        <XPATH><![CDATA[/CARD/FIELDS/FIELD[NAME='Num_proc']/VALUE]]></XPATH>
      </FIELD>
      <FIELD type="AdditionalFields" label="Num_proc_ass" source-type="AdditionalFields">
        <TAG><![CDATA[#PRIMEIROPROCESSO:CA:Num_proc_ass#]]></TAG>
        <VALUE><![CDATA[#PRIMEIROPROCESSO:CA:Num_proc_ass#]]></VALUE>
        <XPATH><![CDATA[/CARD/FIELDS/FIELD[NAME='Num_proc_ass']/VALUE]]></XPATH>
      </FIELD>
      <FIELD type="AdditionalFields" label="Tipo_Corr" source-type="AdditionalFields">
        <TAG><![CDATA[#PRIMEIROPROCESSO:CA:Tipo_Corr#]]></TAG>
        <VALUE><![CDATA[#PRIMEIROPROCESSO:CA:Tipo_Corr#]]></VALUE>
        <XPATH><![CDATA[/CARD/FIELDS/FIELD[NAME='Tipo_Corr']/VALUE]]></XPATH>
      </FIELD>
      <FIELD type="AdditionalFields" label="Sit_corr" source-type="AdditionalFields">
        <TAG><![CDATA[#PRIMEIROPROCESSO:CA:Sit_corr#]]></TAG>
        <VALUE><![CDATA[#PRIMEIROPROCESSO:CA:Sit_corr#]]></VALUE>
        <XPATH><![CDATA[/CARD/FIELDS/FIELD[NAME='Sit_corr']/VALUE]]></XPATH>
      </FIELD>
      <FIELD type="AdditionalFields" label="Org_resp" source-type="AdditionalFields">
        <TAG><![CDATA[#PRIMEIROPROCESSO:CA:Org_resp#]]></TAG>
        <VALUE><![CDATA[#PRIMEIROPROCESSO:CA:Org_resp#]]></VALUE>
        <XPATH><![CDATA[/CARD/FIELDS/FIELD[NAME='Org_resp']/VALUE]]></XPATH>
      </FIELD>
      <FIELD type="AdditionalFields" label="Ano_fat" source-type="AdditionalFields">
        <TAG><![CDATA[#PRIMEIROPROCESSO:CA:Ano_fat#]]></TAG>
        <VALUE><![CDATA[#PRIMEIROPROCESSO:CA:Ano_fat#]]></VALUE>
        <XPATH><![CDATA[/CARD/FIELDS/FIELD[NAME='Ano_fat']/VALUE]]></XPATH>
      </FIELD>
      <FIELD type="AdditionalFields" label="Num_fat" source-type="AdditionalFields">
        <TAG><![CDATA[#PRIMEIROPROCESSO:CA:Num_fat#]]></TAG>
        <VALUE><![CDATA[#PRIMEIROPROCESSO:CA:Num_fat#]]></VALUE>
        <XPATH><![CDATA[/CARD/FIELDS/FIELD[NAME='Num_fat']/VALUE]]></XPATH>
      </FIELD>
      <FIELD type="AdditionalFields" label="Data_Emissao" source-type="AdditionalFields">
        <TAG><![CDATA[#PRIMEIROPROCESSO:CA:Data_Emissao#]]></TAG>
        <VALUE><![CDATA[#PRIMEIROPROCESSO:CA:Data_Emissao#]]></VALUE>
        <XPATH><![CDATA[/CARD/FIELDS/FIELD[NAME='Data_Emissao']/VALUE]]></XPATH>
      </FIELD>
      <FIELD type="AdditionalFields" label="Data_E" source-type="AdditionalFields">
        <TAG><![CDATA[#PRIMEIROPROCESSO:CA:Data_E#]]></TAG>
        <VALUE><![CDATA[#PRIMEIROPROCESSO:CA:Data_E#]]></VALUE>
        <XPATH><![CDATA[/CARD/FIELDS/FIELD[NAME='Data_E']/VALUE]]></XPATH>
      </FIELD>
      <FIELD type="AdditionalFields" label="ID_SAP" source-type="AdditionalFields">
        <TAG><![CDATA[#PRIMEIROPROCESSO:CA:ID_SAP#]]></TAG>
        <VALUE><![CDATA[#PRIMEIROPROCESSO:CA:ID_SAP#]]></VALUE>
        <XPATH><![CDATA[/CARD/FIELDS/FIELD[NAME='ID_SAP']/VALUE]]></XPATH>
      </FIELD>
      <FIELD type="AdditionalFields" label="Doc_cont" source-type="AdditionalFields">
        <TAG><![CDATA[#PRIMEIROPROCESSO:CA:Doc_cont#]]></TAG>
        <VALUE><![CDATA[#PRIMEIROPROCESSO:CA:Doc_cont#]]></VALUE>
        <XPATH><![CDATA[/CARD/FIELDS/FIELD[NAME='Doc_cont']/VALUE]]></XPATH>
      </FIELD>
      <FIELD type="AdditionalFields" label="EXP_CentroCusto" source-type="AdditionalFields">
        <TAG><![CDATA[#PRIMEIROPROCESSO:CA:EXP_CentroCusto#]]></TAG>
        <VALUE><![CDATA[#PRIMEIROPROCESSO:CA:EXP_CentroCusto#]]></VALUE>
        <XPATH><![CDATA[/CARD/FIELDS/FIELD[NAME='EXP_CentroCusto']/VALUE]]></XPATH>
      </FIELD>
      <FIELD type="AdditionalFields" label="EXP_Atividade" source-type="AdditionalFields">
        <TAG><![CDATA[#PRIMEIROPROCESSO:CA:EXP_Atividade#]]></TAG>
        <VALUE><![CDATA[#PRIMEIROPROCESSO:CA:EXP_Atividade#]]></VALUE>
        <XPATH><![CDATA[/CARD/FIELDS/FIELD[NAME='EXP_Atividade']/VALUE]]></XPATH>
      </FIELD>
      <FIELD type="AdditionalFields" label="EXP_Divisao" source-type="AdditionalFields">
        <TAG><![CDATA[#PRIMEIROPROCESSO:CA:EXP_Divisao#]]></TAG>
        <VALUE><![CDATA[#PRIMEIROPROCESSO:CA:EXP_Divisao#]]></VALUE>
        <XPATH><![CDATA[/CARD/FIELDS/FIELD[NAME='EXP_Divisao']/VALUE]]></XPATH>
      </FIELD>
      <FIELD type="AdditionalFields" label="EXP_PedidCompra" source-type="AdditionalFields">
        <TAG><![CDATA[#PRIMEIROPROCESSO:CA:EXP_PedidCompra#]]></TAG>
        <VALUE><![CDATA[#PRIMEIROPROCESSO:CA:EXP_PedidCompra#]]></VALUE>
        <XPATH><![CDATA[/CARD/FIELDS/FIELD[NAME='EXP_PedidCompra']/VALUE]]></XPATH>
      </FIELD>
      <FIELD type="AdditionalFields" label="EXP_OrdemEstat" source-type="AdditionalFields">
        <TAG><![CDATA[#PRIMEIROPROCESSO:CA:EXP_OrdemEstat#]]></TAG>
        <VALUE><![CDATA[#PRIMEIROPROCESSO:CA:EXP_OrdemEstat#]]></VALUE>
        <XPATH><![CDATA[/CARD/FIELDS/FIELD[NAME='EXP_OrdemEstat']/VALUE]]></XPATH>
      </FIELD>
      <FIELD type="AdditionalFields" label="EXP_OrdemMaximo" source-type="AdditionalFields">
        <TAG><![CDATA[#PRIMEIROPROCESSO:CA:EXP_OrdemMaximo#]]></TAG>
        <VALUE><![CDATA[#PRIMEIROPROCESSO:CA:EXP_OrdemMaximo#]]></VALUE>
        <XPATH><![CDATA[/CARD/FIELDS/FIELD[NAME='EXP_OrdemMaximo']/VALUE]]></XPATH>
      </FIELD>
      <FIELD type="AdditionalFields" label="INV_PedidCompra" source-type="AdditionalFields">
        <TAG><![CDATA[#PRIMEIROPROCESSO:CA:INV_PedidCompra#]]></TAG>
        <VALUE><![CDATA[#PRIMEIROPROCESSO:CA:INV_PedidCompra#]]></VALUE>
        <XPATH><![CDATA[/CARD/FIELDS/FIELD[NAME='INV_PedidCompra']/VALUE]]></XPATH>
      </FIELD>
      <FIELD type="AdditionalFields" label="INV_PEP" source-type="AdditionalFields">
        <TAG><![CDATA[#PRIMEIROPROCESSO:CA:INV_PEP#]]></TAG>
        <VALUE><![CDATA[#PRIMEIROPROCESSO:CA:INV_PEP#]]></VALUE>
        <XPATH><![CDATA[/CARD/FIELDS/FIELD[NAME='INV_PEP']/VALUE]]></XPATH>
      </FIELD>
      <FIELD type="AdditionalFields" label="Pagamento" source-type="AdditionalFields">
        <TAG><![CDATA[#PRIMEIROPROCESSO:CA:Pagamento#]]></TAG>
        <VALUE><![CDATA[#PRIMEIROPROCESSO:CA:Pagamento#]]></VALUE>
        <XPATH><![CDATA[/CARD/FIELDS/FIELD[NAME='Pagamento']/VALUE]]></XPATH>
      </FIELD>
      <FIELD type="AdditionalFields" label="OI" source-type="AdditionalFields">
        <TAG><![CDATA[#PRIMEIROPROCESSO:CA:OI#]]></TAG>
        <VALUE><![CDATA[#PRIMEIROPROCESSO:CA:OI#]]></VALUE>
        <XPATH><![CDATA[/CARD/FIELDS/FIELD[NAME='OI']/VALUE]]></XPATH>
      </FIELD>
      <FIELD type="AdditionalFields" label="Tipo_Inv" source-type="AdditionalFields">
        <TAG><![CDATA[#PRIMEIROPROCESSO:CA:Tipo_Inv#]]></TAG>
        <VALUE><![CDATA[#PRIMEIROPROCESSO:CA:Tipo_Inv#]]></VALUE>
        <XPATH><![CDATA[/CARD/FIELDS/FIELD[NAME='Tipo_Inv']/VALUE]]></XPATH>
      </FIELD>
      <FIELD type="AdditionalFields" label="Cod_CC" source-type="AdditionalFields">
        <TAG><![CDATA[#PRIMEIROPROCESSO:CA:Cod_CC#]]></TAG>
        <VALUE><![CDATA[#PRIMEIROPROCESSO:CA:Cod_CC#]]></VALUE>
        <XPATH><![CDATA[/CARD/FIELDS/FIELD[NAME='Cod_CC']/VALUE]]></XPATH>
      </FIELD>
      <FIELD type="AdditionalFields" label="Desig_CC" source-type="AdditionalFields">
        <TAG><![CDATA[#PRIMEIROPROCESSO:CA:Desig_CC#]]></TAG>
        <VALUE><![CDATA[#PRIMEIROPROCESSO:CA:Desig_CC#]]></VALUE>
        <XPATH><![CDATA[/CARD/FIELDS/FIELD[NAME='Desig_CC']/VALUE]]></XPATH>
      </FIELD>
      <FIELD type="AdditionalFields" label="Fornecedores" source-type="AdditionalFields">
        <TAG><![CDATA[#PRIMEIROPROCESSO:CA:Fornecedores#]]></TAG>
        <VALUE><![CDATA[#PRIMEIROPROCESSO:CA:Fornecedores#]]></VALUE>
        <XPATH><![CDATA[/CARD/FIELDS/FIELD[NAME='Fornecedores']/VALUE]]></XPATH>
      </FIELD>
      <FIELD type="AdditionalFields" label="Local_Ent" source-type="AdditionalFields">
        <TAG><![CDATA[#PRIMEIROPROCESSO:CA:Local_Ent#]]></TAG>
        <VALUE><![CDATA[#PRIMEIROPROCESSO:CA:Local_Ent#]]></VALUE>
        <XPATH><![CDATA[/CARD/FIELDS/FIELD[NAME='Local_Ent']/VALUE]]></XPATH>
      </FIELD>
      <FIELD type="AdditionalFields" label="Parte_AT" source-type="AdditionalFields">
        <TAG><![CDATA[#PRIMEIROPROCESSO:CA:Parte_AT#]]></TAG>
        <VALUE><![CDATA[#PRIMEIROPROCESSO:CA:Parte_AT#]]></VALUE>
        <XPATH><![CDATA[/CARD/FIELDS/FIELD[NAME='Parte_AT']/VALUE]]></XPATH>
      </FIELD>
      <FIELD type="AdditionalFields" label="NAT_LES" source-type="AdditionalFields">
        <TAG><![CDATA[#PRIMEIROPROCESSO:CA:NAT_LES#]]></TAG>
        <VALUE><![CDATA[#PRIMEIROPROCESSO:CA:NAT_LES#]]></VALUE>
        <XPATH><![CDATA[/CARD/FIELDS/FIELD[NAME='NAT_LES']/VALUE]]></XPATH>
      </FIELD>
      <FIELD type="AdditionalFields" label="Gravidade" source-type="AdditionalFields">
        <TAG><![CDATA[#PRIMEIROPROCESSO:CA:Gravidade#]]></TAG>
        <VALUE><![CDATA[#PRIMEIROPROCESSO:CA:Gravidade#]]></VALUE>
        <XPATH><![CDATA[/CARD/FIELDS/FIELD[NAME='Gravidade']/VALUE]]></XPATH>
      </FIELD>
      <FIELD type="AdditionalFields" label="Orgao" source-type="AdditionalFields">
        <TAG><![CDATA[#PRIMEIROPROCESSO:CA:Orgao#]]></TAG>
        <VALUE><![CDATA[#PRIMEIROPROCESSO:CA:Orgao#]]></VALUE>
        <XPATH><![CDATA[/CARD/FIELDS/FIELD[NAME='Orgao']/VALUE]]></XPATH>
      </FIELD>
      <FIELD type="AdditionalFields" label="ValidadoPor" source-type="AdditionalFields">
        <TAG><![CDATA[#PRIMEIROPROCESSO:CA:ValidadoPor#]]></TAG>
        <VALUE><![CDATA[#PRIMEIROPROCESSO:CA:ValidadoPor#]]></VALUE>
        <XPATH><![CDATA[/CARD/FIELDS/FIELD[NAME='ValidadoPor']/VALUE]]></XPATH>
      </FIELD>
      <FIELD type="AdditionalFields" label="Cod_Barras" source-type="AdditionalFields">
        <TAG><![CDATA[#PRIMEIROPROCESSO:CA:Cod_Barras#]]></TAG>
        <VALUE><![CDATA[#PRIMEIROPROCESSO:CA:Cod_Barras#]]></VALUE>
        <XPATH><![CDATA[/CARD/FIELDS/FIELD[NAME='Cod_Barras']/VALUE]]></XPATH>
      </FIELD>
      <FIELD type="AdditionalFields" label="CodCPV_4Digitos" source-type="AdditionalFields">
        <TAG><![CDATA[#PRIMEIROPROCESSO:CA:CodCPV_4Digitos#]]></TAG>
        <VALUE><![CDATA[#PRIMEIROPROCESSO:CA:CodCPV_4Digitos#]]></VALUE>
        <XPATH><![CDATA[/CARD/FIELDS/FIELD[NAME='CodCPV_4Digitos']/VALUE]]></XPATH>
      </FIELD>
      <FIELD type="AdditionalFields" label="TipoProcediment" source-type="AdditionalFields">
        <TAG><![CDATA[#PRIMEIROPROCESSO:CA:TipoProcediment#]]></TAG>
        <VALUE><![CDATA[#PRIMEIROPROCESSO:CA:TipoProcediment#]]></VALUE>
        <XPATH><![CDATA[/CARD/FIELDS/FIELD[NAME='TipoProcediment']/VALUE]]></XPATH>
      </FIELD>
      <FIELD type="AdditionalFields" label="Classificado" source-type="AdditionalFields">
        <TAG><![CDATA[#PRIMEIROPROCESSO:CA:Classificado#]]></TAG>
        <VALUE><![CDATA[#PRIMEIROPROCESSO:CA:Classificado#]]></VALUE>
        <XPATH><![CDATA[/CARD/FIELDS/FIELD[NAME='Classificado']/VALUE]]></XPATH>
      </FIELD>
      <FIELD type="AdditionalFields" label="Expedido" source-type="AdditionalFields">
        <TAG><![CDATA[#PRIMEIROPROCESSO:CA:Expedido#]]></TAG>
        <VALUE><![CDATA[#PRIMEIROPROCESSO:CA:Expedido#]]></VALUE>
        <XPATH><![CDATA[/CARD/FIELDS/FIELD[NAME='Expedido']/VALUE]]></XPATH>
      </FIELD>
      <FIELD type="AdditionalFields" label="DIRECAO" source-type="AdditionalFields">
        <TAG><![CDATA[#PRIMEIROPROCESSO:CA:DIRECAO#]]></TAG>
        <VALUE><![CDATA[#PRIMEIROPROCESSO:CA:DIRECAO#]]></VALUE>
        <XPATH><![CDATA[/CARD/FIELDS/FIELD[NAME='DIRECAO']/VALUE]]></XPATH>
      </FIELD>
      <FIELD type="AdditionalFields" label="DigitalizadoPor" source-type="AdditionalFields">
        <TAG><![CDATA[#PRIMEIROPROCESSO:CA:DigitalizadoPor#]]></TAG>
        <VALUE><![CDATA[#PRIMEIROPROCESSO:CA:DigitalizadoPor#]]></VALUE>
        <XPATH><![CDATA[/CARD/FIELDS/FIELD[NAME='DigitalizadoPor']/VALUE]]></XPATH>
      </FIELD>
      <FIELD type="AdditionalFields" label="Data_Digital" source-type="AdditionalFields">
        <TAG><![CDATA[#PRIMEIROPROCESSO:CA:Data_Digital#]]></TAG>
        <VALUE><![CDATA[#PRIMEIROPROCESSO:CA:Data_Digital#]]></VALUE>
        <XPATH><![CDATA[/CARD/FIELDS/FIELD[NAME='Data_Digital']/VALUE]]></XPATH>
      </FIELD>
      <FIELD type="AdditionalFields" label="Data_Validacao" source-type="AdditionalFields">
        <TAG><![CDATA[#PRIMEIROPROCESSO:CA:Data_Validacao#]]></TAG>
        <VALUE><![CDATA[#PRIMEIROPROCESSO:CA:Data_Validacao#]]></VALUE>
        <XPATH><![CDATA[/CARD/FIELDS/FIELD[NAME='Data_Validacao']/VALUE]]></XPATH>
      </FIELD>
      <FIELD type="AdditionalFields" label="Valor_Fatura" source-type="AdditionalFields">
        <TAG><![CDATA[#PRIMEIROPROCESSO:CA:Valor_Fatura#]]></TAG>
        <VALUE><![CDATA[#PRIMEIROPROCESSO:CA:Valor_Fatura#]]></VALUE>
        <XPATH><![CDATA[/CARD/FIELDS/FIELD[NAME='Valor_Fatura']/VALUE]]></XPATH>
      </FIELD>
      <FIELD type="AdditionalFields" label="Habil_literaria" source-type="AdditionalFields">
        <TAG><![CDATA[#PRIMEIROPROCESSO:CA:Habil_literaria#]]></TAG>
        <VALUE><![CDATA[#PRIMEIROPROCESSO:CA:Habil_literaria#]]></VALUE>
        <XPATH><![CDATA[/CARD/FIELDS/FIELD[NAME='Habil_literaria']/VALUE]]></XPATH>
      </FIELD>
      <FIELD type="AdditionalFields" label="Teste_CPV" source-type="AdditionalFields">
        <TAG><![CDATA[#PRIMEIROPROCESSO:CA:Teste_CPV#]]></TAG>
        <VALUE><![CDATA[#PRIMEIROPROCESSO:CA:Teste_CPV#]]></VALUE>
        <XPATH><![CDATA[/CARD/FIELDS/FIELD[NAME='Teste_CPV']/VALUE]]></XPATH>
      </FIELD>
      <FIELD type="AdditionalFields" label="SD_Dt_concl" source-type="AdditionalFields">
        <TAG><![CDATA[#PRIMEIROPROCESSO:CA:SD_Dt_concl#]]></TAG>
        <VALUE><![CDATA[#PRIMEIROPROCESSO:CA:SD_Dt_concl#]]></VALUE>
        <XPATH><![CDATA[/CARD/FIELDS/FIELD[NAME='SD_Dt_concl']/VALUE]]></XPATH>
      </FIELD>
      <FIELD type="AdditionalFields" label="SD_Direcao" source-type="AdditionalFields">
        <TAG><![CDATA[#PRIMEIROPROCESSO:CA:SD_Direcao#]]></TAG>
        <VALUE><![CDATA[#PRIMEIROPROCESSO:CA:SD_Direcao#]]></VALUE>
        <XPATH><![CDATA[/CARD/FIELDS/FIELD[NAME='SD_Direcao']/VALUE]]></XPATH>
      </FIELD>
      <FIELD type="AdditionalFields" label="SD_Ticket" source-type="AdditionalFields">
        <TAG><![CDATA[#PRIMEIROPROCESSO:CA:SD_Ticket#]]></TAG>
        <VALUE><![CDATA[#PRIMEIROPROCESSO:CA:SD_Ticket#]]></VALUE>
        <XPATH><![CDATA[/CARD/FIELDS/FIELD[NAME='SD_Ticket']/VALUE]]></XPATH>
      </FIELD>
      <FIELD type="AdditionalFields" label="ClasseEntidade" source-type="AdditionalFields">
        <TAG><![CDATA[#PRIMEIROPROCESSO:CA:ClasseEntidade#]]></TAG>
        <VALUE><![CDATA[#PRIMEIROPROCESSO:CA:ClasseEntidade#]]></VALUE>
        <XPATH><![CDATA[/CARD/FIELDS/FIELD[NAME='ClasseEntidade']/VALUE]]></XPATH>
      </FIELD>
      <FIELD type="AdditionalFields" label="Empresa" source-type="AdditionalFields">
        <TAG><![CDATA[#PRIMEIROPROCESSO:CA:Empresa#]]></TAG>
        <VALUE><![CDATA[#PRIMEIROPROCESSO:CA:Empresa#]]></VALUE>
        <XPATH><![CDATA[/CARD/FIELDS/FIELD[NAME='Empresa']/VALUE]]></XPATH>
      </FIELD>
      <FIELD type="AdditionalFields" label="SD_Avaliacao" source-type="AdditionalFields">
        <TAG><![CDATA[#PRIMEIROPROCESSO:CA:SD_Avaliacao#]]></TAG>
        <VALUE><![CDATA[#PRIMEIROPROCESSO:CA:SD_Avaliacao#]]></VALUE>
        <XPATH><![CDATA[/CARD/FIELDS/FIELD[NAME='SD_Avaliacao']/VALUE]]></XPATH>
      </FIELD>
      <FIELD type="AdditionalFields" label="SD_Equip" source-type="AdditionalFields">
        <TAG><![CDATA[#PRIMEIROPROCESSO:CA:SD_Equip#]]></TAG>
        <VALUE><![CDATA[#PRIMEIROPROCESSO:CA:SD_Equip#]]></VALUE>
        <XPATH><![CDATA[/CARD/FIELDS/FIELD[NAME='SD_Equip']/VALUE]]></XPATH>
      </FIELD>
      <FIELD type="AdditionalFields" label="SD_Contato" source-type="AdditionalFields">
        <TAG><![CDATA[#PRIMEIROPROCESSO:CA:SD_Contato#]]></TAG>
        <VALUE><![CDATA[#PRIMEIROPROCESSO:CA:SD_Contato#]]></VALUE>
        <XPATH><![CDATA[/CARD/FIELDS/FIELD[NAME='SD_Contato']/VALUE]]></XPATH>
      </FIELD>
      <FIELD type="AdditionalFields" label="SD_Dt_Prevista" source-type="AdditionalFields">
        <TAG><![CDATA[#PRIMEIROPROCESSO:CA:SD_Dt_Prevista#]]></TAG>
        <VALUE><![CDATA[#PRIMEIROPROCESSO:CA:SD_Dt_Prevista#]]></VALUE>
        <XPATH><![CDATA[/CARD/FIELDS/FIELD[NAME='SD_Dt_Prevista']/VALUE]]></XPATH>
      </FIELD>
      <FIELD type="AdditionalFields" label="SD_Tmp_Exec" source-type="AdditionalFields">
        <TAG><![CDATA[#PRIMEIROPROCESSO:CA:SD_Tmp_Exec#]]></TAG>
        <VALUE><![CDATA[#PRIMEIROPROCESSO:CA:SD_Tmp_Exec#]]></VALUE>
        <XPATH><![CDATA[/CARD/FIELDS/FIELD[NAME='SD_Tmp_Exec']/VALUE]]></XPATH>
      </FIELD>
      <FIELD type="AdditionalFields" label="SD_Tipo_Interv" source-type="AdditionalFields">
        <TAG><![CDATA[#PRIMEIROPROCESSO:CA:SD_Tipo_Interv#]]></TAG>
        <VALUE><![CDATA[#PRIMEIROPROCESSO:CA:SD_Tipo_Interv#]]></VALUE>
        <XPATH><![CDATA[/CARD/FIELDS/FIELD[NAME='SD_Tipo_Interv']/VALUE]]></XPATH>
      </FIELD>
      <FIELD type="AdditionalFields" label="SD_Prioridade" source-type="AdditionalFields">
        <TAG><![CDATA[#PRIMEIROPROCESSO:CA:SD_Prioridade#]]></TAG>
        <VALUE><![CDATA[#PRIMEIROPROCESSO:CA:SD_Prioridade#]]></VALUE>
        <XPATH><![CDATA[/CARD/FIELDS/FIELD[NAME='SD_Prioridade']/VALUE]]></XPATH>
      </FIELD>
      <FIELD type="AdditionalFields" label="SD_Desc_prob" source-type="AdditionalFields">
        <TAG><![CDATA[#PRIMEIROPROCESSO:CA:SD_Desc_prob#]]></TAG>
        <VALUE><![CDATA[#PRIMEIROPROCESSO:CA:SD_Desc_prob#]]></VALUE>
        <XPATH><![CDATA[/CARD/FIELDS/FIELD[NAME='SD_Desc_prob']/VALUE]]></XPATH>
      </FIELD>
      <FIELD type="AdditionalFields" label="LAB_Area" source-type="AdditionalFields">
        <TAG><![CDATA[#PRIMEIROPROCESSO:CA:LAB_Area#]]></TAG>
        <VALUE><![CDATA[#PRIMEIROPROCESSO:CA:LAB_Area#]]></VALUE>
        <XPATH><![CDATA[/CARD/FIELDS/FIELD[NAME='LAB_Area']/VALUE]]></XPATH>
      </FIELD>
      <FIELD type="AdditionalFields" label="Nr_Rua" source-type="AdditionalFields">
        <TAG><![CDATA[#PRIMEIROPROCESSO:CA:Nr_Rua#]]></TAG>
        <VALUE><![CDATA[#PRIMEIROPROCESSO:CA:Nr_Rua#]]></VALUE>
        <XPATH><![CDATA[/CARD/FIELDS/FIELD[NAME='Nr_Rua']/VALUE]]></XPATH>
      </FIELD>
      <FIELD type="AdditionalFields" label="N_Encomenda" source-type="AdditionalFields">
        <TAG><![CDATA[#PRIMEIROPROCESSO:CA:N_Encomenda#]]></TAG>
        <VALUE><![CDATA[#PRIMEIROPROCESSO:CA:N_Encomenda#]]></VALUE>
        <XPATH><![CDATA[/CARD/FIELDS/FIELD[NAME='N_Encomenda']/VALUE]]></XPATH>
      </FIELD>
      <FIELD type="AdditionalFields" label="DataRecepFisica" source-type="AdditionalFields">
        <TAG><![CDATA[#PRIMEIROPROCESSO:CA:DataRecepFisica#]]></TAG>
        <VALUE><![CDATA[#PRIMEIROPROCESSO:CA:DataRecepFisica#]]></VALUE>
        <XPATH><![CDATA[/CARD/FIELDS/FIELD[NAME='DataRecepFisica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Código" source-type="EntityFields">
        <TAG><![CDATA[#REGISTO:ENTIDADE:Código#]]></TAG>
        <VALUE><![CDATA[Código]]></VALUE>
        <XPATH><![CDATA[/CARD/ENTITIES/ENTITY[TYPE='P']/PROPERTIES/PROPERTY[NAME='Código']/VALUE]]></XPATH>
      </FIELD>
      <FIELD type="EntityFields" label="Morada" source-type="EntityFields">
        <TAG><![CDATA[#REGISTO:ENTIDADE:Morada#]]></TAG>
        <VALUE><![CDATA[Morada]]></VALUE>
        <XPATH><![CDATA[/CARD/ENTITIES/ENTITY[TYPE='P']/PROPERTIES/PROPERTY[NAME='Morada']/VALUE]]></XPATH>
      </FIELD>
      <FIELD type="EntityFields" label="Código Postal" source-type="EntityFields">
        <TAG><![CDATA[#REGISTO:ENTIDADE:Código Postal#]]></TAG>
        <VALUE><![CDATA[Código Postal]]></VALUE>
        <XPATH><![CDATA[/CARD/ENTITIES/ENTITY[TYPE='P']/PROPERTIES/PROPERTY[NAME='Código Postal']/VALUE]]></XPATH>
      </FIELD>
      <FIELD type="EntityFields" label="Localidade" source-type="EntityFields">
        <TAG><![CDATA[#REGISTO:ENTIDADE:Localidade#]]></TAG>
        <VALUE><![CDATA[Localidade]]></VALUE>
        <XPATH><![CDATA[/CARD/ENTITIES/ENTITY[TYPE='P']/PROPERTIES/PROPERTY[NAME='Localidade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</NODE>
    <NODE label="Distribuição" type="CardDistribution">
      <FIELD label="Código">
        <TAG><![CDATA[#REGISTO:DISTRIBUICAO:CODIGO#]]></TAG>
        <VALUE><![CDATA[#REGISTO:DISTRIBUICAO:CODIGO#]]></VALUE>
        <XPATH/>
      </FIELD>
      <FIELD label="Assunto">
        <TAG><![CDATA[#REGISTO:DISTRIBUICAO:ASSUNTO#]]></TAG>
        <VALUE><![CDATA[#REGISTO:DISTRIBUICAO:ASSUNTO#]]></VALUE>
        <XPATH/>
      </FIELD>
    </NODE>
    <NODE label="Documento" type="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Suporte" source-type="AdditionalFields">
        <TAG><![CDATA[#REGISTO:CA:Suporte#]]></TAG>
        <VALUE><![CDATA[#REGISTO:CA:Suporte#]]></VALUE>
        <XPATH><![CDATA[/CARD/FIELDS/FIELD[NAME='Suporte']/VALUE]]></XPATH>
      </FIELD>
      <FIELD type="AdditionalFields" label="UO" source-type="AdditionalFields">
        <TAG><![CDATA[#REGISTO:CA:UO#]]></TAG>
        <VALUE><![CDATA[#REGISTO:CA:UO#]]></VALUE>
        <XPATH><![CDATA[/CARD/FIELDS/FIELD[NAME='UO']/VALUE]]></XPATH>
      </FIELD>
      <FIELD type="AdditionalFields" label="Cliente" source-type="AdditionalFields">
        <TAG><![CDATA[#REGISTO:CA:Cliente#]]></TAG>
        <VALUE><![CDATA[#REGISTO:CA:Cliente#]]></VALUE>
        <XPATH><![CDATA[/CARD/FIELDS/FIELD[NAME='Cliente']/VALUE]]></XPATH>
      </FIELD>
      <FIELD type="AdditionalFields" label="Num_Processo" source-type="AdditionalFields">
        <TAG><![CDATA[#REGISTO:CA:Num_Processo#]]></TAG>
        <VALUE><![CDATA[#REGISTO:CA:Num_Processo#]]></VALUE>
        <XPATH><![CDATA[/CARD/FIELDS/FIELD[NAME='Num_Processo']/VALUE]]></XPATH>
      </FIELD>
      <FIELD type="AdditionalFields" label="Cod_Cliente" source-type="AdditionalFields">
        <TAG><![CDATA[#REGISTO:CA:Cod_Cliente#]]></TAG>
        <VALUE><![CDATA[#REGISTO:CA:Cod_Cliente#]]></VALUE>
        <XPATH><![CDATA[/CARD/FIELDS/FIELD[NAME='Cod_Cliente']/VALUE]]></XPATH>
      </FIELD>
      <FIELD type="AdditionalFields" label="Nome_Cliente" source-type="AdditionalFields">
        <TAG><![CDATA[#REGISTO:CA:Nome_Cliente#]]></TAG>
        <VALUE><![CDATA[#REGISTO:CA:Nome_Cliente#]]></VALUE>
        <XPATH><![CDATA[/CARD/FIELDS/FIELD[NAME='Nome_Cliente']/VALUE]]></XPATH>
      </FIELD>
      <FIELD type="AdditionalFields" label="Cod_Entidade" source-type="AdditionalFields">
        <TAG><![CDATA[#REGISTO:CA:Cod_Entidade#]]></TAG>
        <VALUE><![CDATA[#REGISTO:CA:Cod_Entidade#]]></VALUE>
        <XPATH><![CDATA[/CARD/FIELDS/FIELD[NAME='Cod_Entidade']/VALUE]]></XPATH>
      </FIELD>
      <FIELD type="AdditionalFields" label="Nome_Entidade" source-type="AdditionalFields">
        <TAG><![CDATA[#REGISTO:CA:Nome_Entidade#]]></TAG>
        <VALUE><![CDATA[#REGISTO:CA:Nome_Entidade#]]></VALUE>
        <XPATH><![CDATA[/CARD/FIELDS/FIELD[NAME='Nome_Entidade']/VALUE]]></XPATH>
      </FIELD>
      <FIELD type="AdditionalFields" label="Morada_A" source-type="AdditionalFields">
        <TAG><![CDATA[#REGISTO:CA:Morada_A#]]></TAG>
        <VALUE><![CDATA[#REGISTO:CA:Morada_A#]]></VALUE>
        <XPATH><![CDATA[/CARD/FIELDS/FIELD[NAME='Morada_A']/VALUE]]></XPATH>
      </FIELD>
      <FIELD type="AdditionalFields" label="NIF" source-type="AdditionalFields">
        <TAG><![CDATA[#REGISTO:CA:NIF#]]></TAG>
        <VALUE><![CDATA[#REGISTO:CA:NIF#]]></VALUE>
        <XPATH><![CDATA[/CARD/FIELDS/FIELD[NAME='NIF']/VALUE]]></XPATH>
      </FIELD>
      <FIELD type="AdditionalFields" label="NIB" source-type="AdditionalFields">
        <TAG><![CDATA[#REGISTO:CA:NIB#]]></TAG>
        <VALUE><![CDATA[#REGISTO:CA:NIB#]]></VALUE>
        <XPATH><![CDATA[/CARD/FIELDS/FIELD[NAME='NIB']/VALUE]]></XPATH>
      </FIELD>
      <FIELD type="AdditionalFields" label="Num_adenda" source-type="AdditionalFields">
        <TAG><![CDATA[#REGISTO:CA:Num_adenda#]]></TAG>
        <VALUE><![CDATA[#REGISTO:CA:Num_adenda#]]></VALUE>
        <XPATH><![CDATA[/CARD/FIELDS/FIELD[NAME='Num_adenda']/VALUE]]></XPATH>
      </FIELD>
      <FIELD type="AdditionalFields" label="Servicos" source-type="AdditionalFields">
        <TAG><![CDATA[#REGISTO:CA:Servicos#]]></TAG>
        <VALUE><![CDATA[#REGISTO:CA:Servicos#]]></VALUE>
        <XPATH><![CDATA[/CARD/FIELDS/FIELD[NAME='Servicos']/VALUE]]></XPATH>
      </FIELD>
      <FIELD type="AdditionalFields" label="Num_ponto_serv" source-type="AdditionalFields">
        <TAG><![CDATA[#REGISTO:CA:Num_ponto_serv#]]></TAG>
        <VALUE><![CDATA[#REGISTO:CA:Num_ponto_serv#]]></VALUE>
        <XPATH><![CDATA[/CARD/FIELDS/FIELD[NAME='Num_ponto_serv']/VALUE]]></XPATH>
      </FIELD>
      <FIELD type="AdditionalFields" label="Servicos_tipo" source-type="AdditionalFields">
        <TAG><![CDATA[#REGISTO:CA:Servicos_tipo#]]></TAG>
        <VALUE><![CDATA[#REGISTO:CA:Servicos_tipo#]]></VALUE>
        <XPATH><![CDATA[/CARD/FIELDS/FIELD[NAME='Servicos_tipo']/VALUE]]></XPATH>
      </FIELD>
      <FIELD type="AdditionalFields" label="Ano_Tracado" source-type="AdditionalFields">
        <TAG><![CDATA[#REGISTO:CA:Ano_Tracado#]]></TAG>
        <VALUE><![CDATA[#REGISTO:CA:Ano_Tracado#]]></VALUE>
        <XPATH><![CDATA[/CARD/FIELDS/FIELD[NAME='Ano_Tracado']/VALUE]]></XPATH>
      </FIELD>
      <FIELD type="AdditionalFields" label="Num_tracado" source-type="AdditionalFields">
        <TAG><![CDATA[#REGISTO:CA:Num_tracado#]]></TAG>
        <VALUE><![CDATA[#REGISTO:CA:Num_tracado#]]></VALUE>
        <XPATH><![CDATA[/CARD/FIELDS/FIELD[NAME='Num_tracado']/VALUE]]></XPATH>
      </FIELD>
      <FIELD type="AdditionalFields" label="Num_serv" source-type="AdditionalFields">
        <TAG><![CDATA[#REGISTO:CA:Num_serv#]]></TAG>
        <VALUE><![CDATA[#REGISTO:CA:Num_serv#]]></VALUE>
        <XPATH><![CDATA[/CARD/FIELDS/FIELD[NAME='Num_serv']/VALUE]]></XPATH>
      </FIELD>
      <FIELD type="AdditionalFields" label="Cod_local" source-type="AdditionalFields">
        <TAG><![CDATA[#REGISTO:CA:Cod_local#]]></TAG>
        <VALUE><![CDATA[#REGISTO:CA:Cod_local#]]></VALUE>
        <XPATH><![CDATA[/CARD/FIELDS/FIELD[NAME='Cod_local']/VALUE]]></XPATH>
      </FIELD>
      <FIELD type="AdditionalFields" label="Num_predio" source-type="AdditionalFields">
        <TAG><![CDATA[#REGISTO:CA:Num_predio#]]></TAG>
        <VALUE><![CDATA[#REGISTO:CA:Num_predio#]]></VALUE>
        <XPATH><![CDATA[/CARD/FIELDS/FIELD[NAME='Num_predio']/VALUE]]></XPATH>
      </FIELD>
      <FIELD type="AdditionalFields" label="Num_proc" source-type="AdditionalFields">
        <TAG><![CDATA[#REGISTO:CA:Num_proc#]]></TAG>
        <VALUE><![CDATA[#REGISTO:CA:Num_proc#]]></VALUE>
        <XPATH><![CDATA[/CARD/FIELDS/FIELD[NAME='Num_proc']/VALUE]]></XPATH>
      </FIELD>
      <FIELD type="AdditionalFields" label="Num_proc_ass" source-type="AdditionalFields">
        <TAG><![CDATA[#REGISTO:CA:Num_proc_ass#]]></TAG>
        <VALUE><![CDATA[#REGISTO:CA:Num_proc_ass#]]></VALUE>
        <XPATH><![CDATA[/CARD/FIELDS/FIELD[NAME='Num_proc_ass']/VALUE]]></XPATH>
      </FIELD>
      <FIELD type="AdditionalFields" label="Tipo_Corr" source-type="AdditionalFields">
        <TAG><![CDATA[#REGISTO:CA:Tipo_Corr#]]></TAG>
        <VALUE><![CDATA[#REGISTO:CA:Tipo_Corr#]]></VALUE>
        <XPATH><![CDATA[/CARD/FIELDS/FIELD[NAME='Tipo_Corr']/VALUE]]></XPATH>
      </FIELD>
      <FIELD type="AdditionalFields" label="Sit_corr" source-type="AdditionalFields">
        <TAG><![CDATA[#REGISTO:CA:Sit_corr#]]></TAG>
        <VALUE><![CDATA[#REGISTO:CA:Sit_corr#]]></VALUE>
        <XPATH><![CDATA[/CARD/FIELDS/FIELD[NAME='Sit_corr']/VALUE]]></XPATH>
      </FIELD>
      <FIELD type="AdditionalFields" label="Org_resp" source-type="AdditionalFields">
        <TAG><![CDATA[#REGISTO:CA:Org_resp#]]></TAG>
        <VALUE><![CDATA[#REGISTO:CA:Org_resp#]]></VALUE>
        <XPATH><![CDATA[/CARD/FIELDS/FIELD[NAME='Org_resp']/VALUE]]></XPATH>
      </FIELD>
      <FIELD type="AdditionalFields" label="Ano_fat" source-type="AdditionalFields">
        <TAG><![CDATA[#REGISTO:CA:Ano_fat#]]></TAG>
        <VALUE><![CDATA[#REGISTO:CA:Ano_fat#]]></VALUE>
        <XPATH><![CDATA[/CARD/FIELDS/FIELD[NAME='Ano_fat']/VALUE]]></XPATH>
      </FIELD>
      <FIELD type="AdditionalFields" label="Num_fat" source-type="AdditionalFields">
        <TAG><![CDATA[#REGISTO:CA:Num_fat#]]></TAG>
        <VALUE><![CDATA[#REGISTO:CA:Num_fat#]]></VALUE>
        <XPATH><![CDATA[/CARD/FIELDS/FIELD[NAME='Num_fat']/VALUE]]></XPATH>
      </FIELD>
      <FIELD type="AdditionalFields" label="Data_Emissao" source-type="AdditionalFields">
        <TAG><![CDATA[#REGISTO:CA:Data_Emissao#]]></TAG>
        <VALUE><![CDATA[#REGISTO:CA:Data_Emissao#]]></VALUE>
        <XPATH><![CDATA[/CARD/FIELDS/FIELD[NAME='Data_Emissao']/VALUE]]></XPATH>
      </FIELD>
      <FIELD type="AdditionalFields" label="Data_E" source-type="AdditionalFields">
        <TAG><![CDATA[#REGISTO:CA:Data_E#]]></TAG>
        <VALUE><![CDATA[#REGISTO:CA:Data_E#]]></VALUE>
        <XPATH><![CDATA[/CARD/FIELDS/FIELD[NAME='Data_E']/VALUE]]></XPATH>
      </FIELD>
      <FIELD type="AdditionalFields" label="ID_SAP" source-type="AdditionalFields">
        <TAG><![CDATA[#REGISTO:CA:ID_SAP#]]></TAG>
        <VALUE><![CDATA[#REGISTO:CA:ID_SAP#]]></VALUE>
        <XPATH><![CDATA[/CARD/FIELDS/FIELD[NAME='ID_SAP']/VALUE]]></XPATH>
      </FIELD>
      <FIELD type="AdditionalFields" label="Doc_cont" source-type="AdditionalFields">
        <TAG><![CDATA[#REGISTO:CA:Doc_cont#]]></TAG>
        <VALUE><![CDATA[#REGISTO:CA:Doc_cont#]]></VALUE>
        <XPATH><![CDATA[/CARD/FIELDS/FIELD[NAME='Doc_cont']/VALUE]]></XPATH>
      </FIELD>
      <FIELD type="AdditionalFields" label="EXP_CentroCusto" source-type="AdditionalFields">
        <TAG><![CDATA[#REGISTO:CA:EXP_CentroCusto#]]></TAG>
        <VALUE><![CDATA[#REGISTO:CA:EXP_CentroCusto#]]></VALUE>
        <XPATH><![CDATA[/CARD/FIELDS/FIELD[NAME='EXP_CentroCusto']/VALUE]]></XPATH>
      </FIELD>
      <FIELD type="AdditionalFields" label="EXP_Atividade" source-type="AdditionalFields">
        <TAG><![CDATA[#REGISTO:CA:EXP_Atividade#]]></TAG>
        <VALUE><![CDATA[#REGISTO:CA:EXP_Atividade#]]></VALUE>
        <XPATH><![CDATA[/CARD/FIELDS/FIELD[NAME='EXP_Atividade']/VALUE]]></XPATH>
      </FIELD>
      <FIELD type="AdditionalFields" label="EXP_Divisao" source-type="AdditionalFields">
        <TAG><![CDATA[#REGISTO:CA:EXP_Divisao#]]></TAG>
        <VALUE><![CDATA[#REGISTO:CA:EXP_Divisao#]]></VALUE>
        <XPATH><![CDATA[/CARD/FIELDS/FIELD[NAME='EXP_Divisao']/VALUE]]></XPATH>
      </FIELD>
      <FIELD type="AdditionalFields" label="EXP_PedidCompra" source-type="AdditionalFields">
        <TAG><![CDATA[#REGISTO:CA:EXP_PedidCompra#]]></TAG>
        <VALUE><![CDATA[#REGISTO:CA:EXP_PedidCompra#]]></VALUE>
        <XPATH><![CDATA[/CARD/FIELDS/FIELD[NAME='EXP_PedidCompra']/VALUE]]></XPATH>
      </FIELD>
      <FIELD type="AdditionalFields" label="EXP_OrdemEstat" source-type="AdditionalFields">
        <TAG><![CDATA[#REGISTO:CA:EXP_OrdemEstat#]]></TAG>
        <VALUE><![CDATA[#REGISTO:CA:EXP_OrdemEstat#]]></VALUE>
        <XPATH><![CDATA[/CARD/FIELDS/FIELD[NAME='EXP_OrdemEstat']/VALUE]]></XPATH>
      </FIELD>
      <FIELD type="AdditionalFields" label="EXP_OrdemMaximo" source-type="AdditionalFields">
        <TAG><![CDATA[#REGISTO:CA:EXP_OrdemMaximo#]]></TAG>
        <VALUE><![CDATA[#REGISTO:CA:EXP_OrdemMaximo#]]></VALUE>
        <XPATH><![CDATA[/CARD/FIELDS/FIELD[NAME='EXP_OrdemMaximo']/VALUE]]></XPATH>
      </FIELD>
      <FIELD type="AdditionalFields" label="INV_PedidCompra" source-type="AdditionalFields">
        <TAG><![CDATA[#REGISTO:CA:INV_PedidCompra#]]></TAG>
        <VALUE><![CDATA[#REGISTO:CA:INV_PedidCompra#]]></VALUE>
        <XPATH><![CDATA[/CARD/FIELDS/FIELD[NAME='INV_PedidCompra']/VALUE]]></XPATH>
      </FIELD>
      <FIELD type="AdditionalFields" label="INV_PEP" source-type="AdditionalFields">
        <TAG><![CDATA[#REGISTO:CA:INV_PEP#]]></TAG>
        <VALUE><![CDATA[#REGISTO:CA:INV_PEP#]]></VALUE>
        <XPATH><![CDATA[/CARD/FIELDS/FIELD[NAME='INV_PEP']/VALUE]]></XPATH>
      </FIELD>
      <FIELD type="AdditionalFields" label="Pagamento" source-type="AdditionalFields">
        <TAG><![CDATA[#REGISTO:CA:Pagamento#]]></TAG>
        <VALUE><![CDATA[#REGISTO:CA:Pagamento#]]></VALUE>
        <XPATH><![CDATA[/CARD/FIELDS/FIELD[NAME='Pagamento']/VALUE]]></XPATH>
      </FIELD>
      <FIELD type="AdditionalFields" label="OI" source-type="AdditionalFields">
        <TAG><![CDATA[#REGISTO:CA:OI#]]></TAG>
        <VALUE><![CDATA[#REGISTO:CA:OI#]]></VALUE>
        <XPATH><![CDATA[/CARD/FIELDS/FIELD[NAME='OI']/VALUE]]></XPATH>
      </FIELD>
      <FIELD type="AdditionalFields" label="Tipo_Inv" source-type="AdditionalFields">
        <TAG><![CDATA[#REGISTO:CA:Tipo_Inv#]]></TAG>
        <VALUE><![CDATA[#REGISTO:CA:Tipo_Inv#]]></VALUE>
        <XPATH><![CDATA[/CARD/FIELDS/FIELD[NAME='Tipo_Inv']/VALUE]]></XPATH>
      </FIELD>
      <FIELD type="AdditionalFields" label="Cod_CC" source-type="AdditionalFields">
        <TAG><![CDATA[#REGISTO:CA:Cod_CC#]]></TAG>
        <VALUE><![CDATA[#REGISTO:CA:Cod_CC#]]></VALUE>
        <XPATH><![CDATA[/CARD/FIELDS/FIELD[NAME='Cod_CC']/VALUE]]></XPATH>
      </FIELD>
      <FIELD type="AdditionalFields" label="Desig_CC" source-type="AdditionalFields">
        <TAG><![CDATA[#REGISTO:CA:Desig_CC#]]></TAG>
        <VALUE><![CDATA[#REGISTO:CA:Desig_CC#]]></VALUE>
        <XPATH><![CDATA[/CARD/FIELDS/FIELD[NAME='Desig_CC']/VALUE]]></XPATH>
      </FIELD>
      <FIELD type="AdditionalFields" label="Fornecedores" source-type="AdditionalFields">
        <TAG><![CDATA[#REGISTO:CA:Fornecedores#]]></TAG>
        <VALUE><![CDATA[#REGISTO:CA:Fornecedores#]]></VALUE>
        <XPATH><![CDATA[/CARD/FIELDS/FIELD[NAME='Fornecedores']/VALUE]]></XPATH>
      </FIELD>
      <FIELD type="AdditionalFields" label="Local_Ent" source-type="AdditionalFields">
        <TAG><![CDATA[#REGISTO:CA:Local_Ent#]]></TAG>
        <VALUE><![CDATA[#REGISTO:CA:Local_Ent#]]></VALUE>
        <XPATH><![CDATA[/CARD/FIELDS/FIELD[NAME='Local_Ent']/VALUE]]></XPATH>
      </FIELD>
      <FIELD type="AdditionalFields" label="Parte_AT" source-type="AdditionalFields">
        <TAG><![CDATA[#REGISTO:CA:Parte_AT#]]></TAG>
        <VALUE><![CDATA[#REGISTO:CA:Parte_AT#]]></VALUE>
        <XPATH><![CDATA[/CARD/FIELDS/FIELD[NAME='Parte_AT']/VALUE]]></XPATH>
      </FIELD>
      <FIELD type="AdditionalFields" label="NAT_LES" source-type="AdditionalFields">
        <TAG><![CDATA[#REGISTO:CA:NAT_LES#]]></TAG>
        <VALUE><![CDATA[#REGISTO:CA:NAT_LES#]]></VALUE>
        <XPATH><![CDATA[/CARD/FIELDS/FIELD[NAME='NAT_LES']/VALUE]]></XPATH>
      </FIELD>
      <FIELD type="AdditionalFields" label="Gravidade" source-type="AdditionalFields">
        <TAG><![CDATA[#REGISTO:CA:Gravidade#]]></TAG>
        <VALUE><![CDATA[#REGISTO:CA:Gravidade#]]></VALUE>
        <XPATH><![CDATA[/CARD/FIELDS/FIELD[NAME='Gravidade']/VALUE]]></XPATH>
      </FIELD>
      <FIELD type="AdditionalFields" label="Orgao" source-type="AdditionalFields">
        <TAG><![CDATA[#REGISTO:CA:Orgao#]]></TAG>
        <VALUE><![CDATA[#REGISTO:CA:Orgao#]]></VALUE>
        <XPATH><![CDATA[/CARD/FIELDS/FIELD[NAME='Orgao']/VALUE]]></XPATH>
      </FIELD>
      <FIELD type="AdditionalFields" label="ValidadoPor" source-type="AdditionalFields">
        <TAG><![CDATA[#REGISTO:CA:ValidadoPor#]]></TAG>
        <VALUE><![CDATA[#REGISTO:CA:ValidadoPor#]]></VALUE>
        <XPATH><![CDATA[/CARD/FIELDS/FIELD[NAME='ValidadoPor']/VALUE]]></XPATH>
      </FIELD>
      <FIELD type="AdditionalFields" label="Cod_Barras" source-type="AdditionalFields">
        <TAG><![CDATA[#REGISTO:CA:Cod_Barras#]]></TAG>
        <VALUE><![CDATA[#REGISTO:CA:Cod_Barras#]]></VALUE>
        <XPATH><![CDATA[/CARD/FIELDS/FIELD[NAME='Cod_Barras']/VALUE]]></XPATH>
      </FIELD>
      <FIELD type="AdditionalFields" label="CodCPV_4Digitos" source-type="AdditionalFields">
        <TAG><![CDATA[#REGISTO:CA:CodCPV_4Digitos#]]></TAG>
        <VALUE><![CDATA[#REGISTO:CA:CodCPV_4Digitos#]]></VALUE>
        <XPATH><![CDATA[/CARD/FIELDS/FIELD[NAME='CodCPV_4Digitos']/VALUE]]></XPATH>
      </FIELD>
      <FIELD type="AdditionalFields" label="TipoProcediment" source-type="AdditionalFields">
        <TAG><![CDATA[#REGISTO:CA:TipoProcediment#]]></TAG>
        <VALUE><![CDATA[#REGISTO:CA:TipoProcediment#]]></VALUE>
        <XPATH><![CDATA[/CARD/FIELDS/FIELD[NAME='TipoProcediment']/VALUE]]></XPATH>
      </FIELD>
      <FIELD type="AdditionalFields" label="Classificado" source-type="AdditionalFields">
        <TAG><![CDATA[#REGISTO:CA:Classificado#]]></TAG>
        <VALUE><![CDATA[#REGISTO:CA:Classificado#]]></VALUE>
        <XPATH><![CDATA[/CARD/FIELDS/FIELD[NAME='Classificado']/VALUE]]></XPATH>
      </FIELD>
      <FIELD type="AdditionalFields" label="Expedido" source-type="AdditionalFields">
        <TAG><![CDATA[#REGISTO:CA:Expedido#]]></TAG>
        <VALUE><![CDATA[#REGISTO:CA:Expedido#]]></VALUE>
        <XPATH><![CDATA[/CARD/FIELDS/FIELD[NAME='Expedido']/VALUE]]></XPATH>
      </FIELD>
      <FIELD type="AdditionalFields" label="DIRECAO" source-type="AdditionalFields">
        <TAG><![CDATA[#REGISTO:CA:DIRECAO#]]></TAG>
        <VALUE><![CDATA[#REGISTO:CA:DIRECAO#]]></VALUE>
        <XPATH><![CDATA[/CARD/FIELDS/FIELD[NAME='DIRECAO']/VALUE]]></XPATH>
      </FIELD>
      <FIELD type="AdditionalFields" label="DigitalizadoPor" source-type="AdditionalFields">
        <TAG><![CDATA[#REGISTO:CA:DigitalizadoPor#]]></TAG>
        <VALUE><![CDATA[#REGISTO:CA:DigitalizadoPor#]]></VALUE>
        <XPATH><![CDATA[/CARD/FIELDS/FIELD[NAME='DigitalizadoPor']/VALUE]]></XPATH>
      </FIELD>
      <FIELD type="AdditionalFields" label="Data_Digital" source-type="AdditionalFields">
        <TAG><![CDATA[#REGISTO:CA:Data_Digital#]]></TAG>
        <VALUE><![CDATA[#REGISTO:CA:Data_Digital#]]></VALUE>
        <XPATH><![CDATA[/CARD/FIELDS/FIELD[NAME='Data_Digital']/VALUE]]></XPATH>
      </FIELD>
      <FIELD type="AdditionalFields" label="Data_Validacao" source-type="AdditionalFields">
        <TAG><![CDATA[#REGISTO:CA:Data_Validacao#]]></TAG>
        <VALUE><![CDATA[#REGISTO:CA:Data_Validacao#]]></VALUE>
        <XPATH><![CDATA[/CARD/FIELDS/FIELD[NAME='Data_Validacao']/VALUE]]></XPATH>
      </FIELD>
      <FIELD type="AdditionalFields" label="Valor_Fatura" source-type="AdditionalFields">
        <TAG><![CDATA[#REGISTO:CA:Valor_Fatura#]]></TAG>
        <VALUE><![CDATA[#REGISTO:CA:Valor_Fatura#]]></VALUE>
        <XPATH><![CDATA[/CARD/FIELDS/FIELD[NAME='Valor_Fatura']/VALUE]]></XPATH>
      </FIELD>
      <FIELD type="AdditionalFields" label="Habil_literaria" source-type="AdditionalFields">
        <TAG><![CDATA[#REGISTO:CA:Habil_literaria#]]></TAG>
        <VALUE><![CDATA[#REGISTO:CA:Habil_literaria#]]></VALUE>
        <XPATH><![CDATA[/CARD/FIELDS/FIELD[NAME='Habil_literaria']/VALUE]]></XPATH>
      </FIELD>
      <FIELD type="AdditionalFields" label="Teste_CPV" source-type="AdditionalFields">
        <TAG><![CDATA[#REGISTO:CA:Teste_CPV#]]></TAG>
        <VALUE><![CDATA[#REGISTO:CA:Teste_CPV#]]></VALUE>
        <XPATH><![CDATA[/CARD/FIELDS/FIELD[NAME='Teste_CPV']/VALUE]]></XPATH>
      </FIELD>
      <FIELD type="AdditionalFields" label="SD_Dt_concl" source-type="AdditionalFields">
        <TAG><![CDATA[#REGISTO:CA:SD_Dt_concl#]]></TAG>
        <VALUE><![CDATA[#REGISTO:CA:SD_Dt_concl#]]></VALUE>
        <XPATH><![CDATA[/CARD/FIELDS/FIELD[NAME='SD_Dt_concl']/VALUE]]></XPATH>
      </FIELD>
      <FIELD type="AdditionalFields" label="SD_Direcao" source-type="AdditionalFields">
        <TAG><![CDATA[#REGISTO:CA:SD_Direcao#]]></TAG>
        <VALUE><![CDATA[#REGISTO:CA:SD_Direcao#]]></VALUE>
        <XPATH><![CDATA[/CARD/FIELDS/FIELD[NAME='SD_Direcao']/VALUE]]></XPATH>
      </FIELD>
      <FIELD type="AdditionalFields" label="SD_Ticket" source-type="AdditionalFields">
        <TAG><![CDATA[#REGISTO:CA:SD_Ticket#]]></TAG>
        <VALUE><![CDATA[#REGISTO:CA:SD_Ticket#]]></VALUE>
        <XPATH><![CDATA[/CARD/FIELDS/FIELD[NAME='SD_Ticket']/VALUE]]></XPATH>
      </FIELD>
      <FIELD type="AdditionalFields" label="ClasseEntidade" source-type="AdditionalFields">
        <TAG><![CDATA[#REGISTO:CA:ClasseEntidade#]]></TAG>
        <VALUE><![CDATA[#REGISTO:CA:ClasseEntidade#]]></VALUE>
        <XPATH><![CDATA[/CARD/FIELDS/FIELD[NAME='ClasseEntidade']/VALUE]]></XPATH>
      </FIELD>
      <FIELD type="AdditionalFields" label="Empresa" source-type="AdditionalFields">
        <TAG><![CDATA[#REGISTO:CA:Empresa#]]></TAG>
        <VALUE><![CDATA[#REGISTO:CA:Empresa#]]></VALUE>
        <XPATH><![CDATA[/CARD/FIELDS/FIELD[NAME='Empresa']/VALUE]]></XPATH>
      </FIELD>
      <FIELD type="AdditionalFields" label="SD_Avaliacao" source-type="AdditionalFields">
        <TAG><![CDATA[#REGISTO:CA:SD_Avaliacao#]]></TAG>
        <VALUE><![CDATA[#REGISTO:CA:SD_Avaliacao#]]></VALUE>
        <XPATH><![CDATA[/CARD/FIELDS/FIELD[NAME='SD_Avaliacao']/VALUE]]></XPATH>
      </FIELD>
      <FIELD type="AdditionalFields" label="SD_Equip" source-type="AdditionalFields">
        <TAG><![CDATA[#REGISTO:CA:SD_Equip#]]></TAG>
        <VALUE><![CDATA[#REGISTO:CA:SD_Equip#]]></VALUE>
        <XPATH><![CDATA[/CARD/FIELDS/FIELD[NAME='SD_Equip']/VALUE]]></XPATH>
      </FIELD>
      <FIELD type="AdditionalFields" label="SD_Contato" source-type="AdditionalFields">
        <TAG><![CDATA[#REGISTO:CA:SD_Contato#]]></TAG>
        <VALUE><![CDATA[#REGISTO:CA:SD_Contato#]]></VALUE>
        <XPATH><![CDATA[/CARD/FIELDS/FIELD[NAME='SD_Contato']/VALUE]]></XPATH>
      </FIELD>
      <FIELD type="AdditionalFields" label="SD_Dt_Prevista" source-type="AdditionalFields">
        <TAG><![CDATA[#REGISTO:CA:SD_Dt_Prevista#]]></TAG>
        <VALUE><![CDATA[#REGISTO:CA:SD_Dt_Prevista#]]></VALUE>
        <XPATH><![CDATA[/CARD/FIELDS/FIELD[NAME='SD_Dt_Prevista']/VALUE]]></XPATH>
      </FIELD>
      <FIELD type="AdditionalFields" label="SD_Tmp_Exec" source-type="AdditionalFields">
        <TAG><![CDATA[#REGISTO:CA:SD_Tmp_Exec#]]></TAG>
        <VALUE><![CDATA[#REGISTO:CA:SD_Tmp_Exec#]]></VALUE>
        <XPATH><![CDATA[/CARD/FIELDS/FIELD[NAME='SD_Tmp_Exec']/VALUE]]></XPATH>
      </FIELD>
      <FIELD type="AdditionalFields" label="SD_Tipo_Interv" source-type="AdditionalFields">
        <TAG><![CDATA[#REGISTO:CA:SD_Tipo_Interv#]]></TAG>
        <VALUE><![CDATA[#REGISTO:CA:SD_Tipo_Interv#]]></VALUE>
        <XPATH><![CDATA[/CARD/FIELDS/FIELD[NAME='SD_Tipo_Interv']/VALUE]]></XPATH>
      </FIELD>
      <FIELD type="AdditionalFields" label="SD_Prioridade" source-type="AdditionalFields">
        <TAG><![CDATA[#REGISTO:CA:SD_Prioridade#]]></TAG>
        <VALUE><![CDATA[#REGISTO:CA:SD_Prioridade#]]></VALUE>
        <XPATH><![CDATA[/CARD/FIELDS/FIELD[NAME='SD_Prioridade']/VALUE]]></XPATH>
      </FIELD>
      <FIELD type="AdditionalFields" label="SD_Desc_prob" source-type="AdditionalFields">
        <TAG><![CDATA[#REGISTO:CA:SD_Desc_prob#]]></TAG>
        <VALUE><![CDATA[#REGISTO:CA:SD_Desc_prob#]]></VALUE>
        <XPATH><![CDATA[/CARD/FIELDS/FIELD[NAME='SD_Desc_prob']/VALUE]]></XPATH>
      </FIELD>
      <FIELD type="AdditionalFields" label="LAB_Area" source-type="AdditionalFields">
        <TAG><![CDATA[#REGISTO:CA:LAB_Area#]]></TAG>
        <VALUE><![CDATA[#REGISTO:CA:LAB_Area#]]></VALUE>
        <XPATH><![CDATA[/CARD/FIELDS/FIELD[NAME='LAB_Area']/VALUE]]></XPATH>
      </FIELD>
      <FIELD type="AdditionalFields" label="Nr_Rua" source-type="AdditionalFields">
        <TAG><![CDATA[#REGISTO:CA:Nr_Rua#]]></TAG>
        <VALUE><![CDATA[#REGISTO:CA:Nr_Rua#]]></VALUE>
        <XPATH><![CDATA[/CARD/FIELDS/FIELD[NAME='Nr_Rua']/VALUE]]></XPATH>
      </FIELD>
      <FIELD type="AdditionalFields" label="N_Encomenda" source-type="AdditionalFields">
        <TAG><![CDATA[#REGISTO:CA:N_Encomenda#]]></TAG>
        <VALUE><![CDATA[#REGISTO:CA:N_Encomenda#]]></VALUE>
        <XPATH><![CDATA[/CARD/FIELDS/FIELD[NAME='N_Encomenda']/VALUE]]></XPATH>
      </FIELD>
      <FIELD type="AdditionalFields" label="DataRecepFisica" source-type="AdditionalFields">
        <TAG><![CDATA[#REGISTO:CA:DataRecepFisica#]]></TAG>
        <VALUE><![CDATA[#REGISTO:CA:DataRecepFisica#]]></VALUE>
        <XPATH><![CDATA[/CARD/FIELDS/FIELD[NAME='DataRecepFisica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Suporte" source-type="AdditionalFields">
        <TAG><![CDATA[#CONTEXTPROCESS:CA:Suporte#]]></TAG>
        <VALUE><![CDATA[Suporte]]></VALUE>
        <XPATH><![CDATA[/PROCESS/FIELDS/FIELD[NAME='Suporte']/VALUE]]></XPATH>
      </FIELD>
      <FIELD type="AdditionalFields" label="UO" source-type="AdditionalFields">
        <TAG><![CDATA[#CONTEXTPROCESS:CA:UO#]]></TAG>
        <VALUE><![CDATA[UO]]></VALUE>
        <XPATH><![CDATA[/PROCESS/FIELDS/FIELD[NAME='UO']/VALUE]]></XPATH>
      </FIELD>
      <FIELD type="AdditionalFields" label="Cliente" source-type="AdditionalFields">
        <TAG><![CDATA[#CONTEXTPROCESS:CA:Cliente#]]></TAG>
        <VALUE><![CDATA[Cliente]]></VALUE>
        <XPATH><![CDATA[/PROCESS/FIELDS/FIELD[NAME='Cliente']/VALUE]]></XPATH>
      </FIELD>
      <FIELD type="AdditionalFields" label="Num_Processo" source-type="AdditionalFields">
        <TAG><![CDATA[#CONTEXTPROCESS:CA:Num_Processo#]]></TAG>
        <VALUE><![CDATA[Num_Processo]]></VALUE>
        <XPATH><![CDATA[/PROCESS/FIELDS/FIELD[NAME='Num_Processo']/VALUE]]></XPATH>
      </FIELD>
      <FIELD type="AdditionalFields" label="Cod_Cliente" source-type="AdditionalFields">
        <TAG><![CDATA[#CONTEXTPROCESS:CA:Cod_Cliente#]]></TAG>
        <VALUE><![CDATA[Cod_Cliente]]></VALUE>
        <XPATH><![CDATA[/PROCESS/FIELDS/FIELD[NAME='Cod_Cliente']/VALUE]]></XPATH>
      </FIELD>
      <FIELD type="AdditionalFields" label="Nome_Cliente" source-type="AdditionalFields">
        <TAG><![CDATA[#CONTEXTPROCESS:CA:Nome_Cliente#]]></TAG>
        <VALUE><![CDATA[Nome_Cliente]]></VALUE>
        <XPATH><![CDATA[/PROCESS/FIELDS/FIELD[NAME='Nome_Cliente']/VALUE]]></XPATH>
      </FIELD>
      <FIELD type="AdditionalFields" label="Cod_Entidade" source-type="AdditionalFields">
        <TAG><![CDATA[#CONTEXTPROCESS:CA:Cod_Entidade#]]></TAG>
        <VALUE><![CDATA[Cod_Entidade]]></VALUE>
        <XPATH><![CDATA[/PROCESS/FIELDS/FIELD[NAME='Cod_Entidade']/VALUE]]></XPATH>
      </FIELD>
      <FIELD type="AdditionalFields" label="Nome_Entidade" source-type="AdditionalFields">
        <TAG><![CDATA[#CONTEXTPROCESS:CA:Nome_Entidade#]]></TAG>
        <VALUE><![CDATA[Nome_Entidade]]></VALUE>
        <XPATH><![CDATA[/PROCESS/FIELDS/FIELD[NAME='Nome_Entidade']/VALUE]]></XPATH>
      </FIELD>
      <FIELD type="AdditionalFields" label="Morada_A" source-type="AdditionalFields">
        <TAG><![CDATA[#CONTEXTPROCESS:CA:Morada_A#]]></TAG>
        <VALUE><![CDATA[Morada_A]]></VALUE>
        <XPATH><![CDATA[/PROCESS/FIELDS/FIELD[NAME='Morada_A']/VALUE]]></XPATH>
      </FIELD>
      <FIELD type="AdditionalFields" label="NIF" source-type="AdditionalFields">
        <TAG><![CDATA[#CONTEXTPROCESS:CA:NIF#]]></TAG>
        <VALUE><![CDATA[NIF]]></VALUE>
        <XPATH><![CDATA[/PROCESS/FIELDS/FIELD[NAME='NIF']/VALUE]]></XPATH>
      </FIELD>
      <FIELD type="AdditionalFields" label="NIB" source-type="AdditionalFields">
        <TAG><![CDATA[#CONTEXTPROCESS:CA:NIB#]]></TAG>
        <VALUE><![CDATA[NIB]]></VALUE>
        <XPATH><![CDATA[/PROCESS/FIELDS/FIELD[NAME='NIB']/VALUE]]></XPATH>
      </FIELD>
      <FIELD type="AdditionalFields" label="Num_adenda" source-type="AdditionalFields">
        <TAG><![CDATA[#CONTEXTPROCESS:CA:Num_adenda#]]></TAG>
        <VALUE><![CDATA[Num_adenda]]></VALUE>
        <XPATH><![CDATA[/PROCESS/FIELDS/FIELD[NAME='Num_adenda']/VALUE]]></XPATH>
      </FIELD>
      <FIELD type="AdditionalFields" label="Servicos" source-type="AdditionalFields">
        <TAG><![CDATA[#CONTEXTPROCESS:CA:Servicos#]]></TAG>
        <VALUE><![CDATA[Servicos]]></VALUE>
        <XPATH><![CDATA[/PROCESS/FIELDS/FIELD[NAME='Servicos']/VALUE]]></XPATH>
      </FIELD>
      <FIELD type="AdditionalFields" label="Num_ponto_serv" source-type="AdditionalFields">
        <TAG><![CDATA[#CONTEXTPROCESS:CA:Num_ponto_serv#]]></TAG>
        <VALUE><![CDATA[Num_ponto_serv]]></VALUE>
        <XPATH><![CDATA[/PROCESS/FIELDS/FIELD[NAME='Num_ponto_serv']/VALUE]]></XPATH>
      </FIELD>
      <FIELD type="AdditionalFields" label="Servicos_tipo" source-type="AdditionalFields">
        <TAG><![CDATA[#CONTEXTPROCESS:CA:Servicos_tipo#]]></TAG>
        <VALUE><![CDATA[Servicos_tipo]]></VALUE>
        <XPATH><![CDATA[/PROCESS/FIELDS/FIELD[NAME='Servicos_tipo']/VALUE]]></XPATH>
      </FIELD>
      <FIELD type="AdditionalFields" label="Ano_Tracado" source-type="AdditionalFields">
        <TAG><![CDATA[#CONTEXTPROCESS:CA:Ano_Tracado#]]></TAG>
        <VALUE><![CDATA[Ano_Tracado]]></VALUE>
        <XPATH><![CDATA[/PROCESS/FIELDS/FIELD[NAME='Ano_Tracado']/VALUE]]></XPATH>
      </FIELD>
      <FIELD type="AdditionalFields" label="Num_tracado" source-type="AdditionalFields">
        <TAG><![CDATA[#CONTEXTPROCESS:CA:Num_tracado#]]></TAG>
        <VALUE><![CDATA[Num_tracado]]></VALUE>
        <XPATH><![CDATA[/PROCESS/FIELDS/FIELD[NAME='Num_tracado']/VALUE]]></XPATH>
      </FIELD>
      <FIELD type="AdditionalFields" label="Num_serv" source-type="AdditionalFields">
        <TAG><![CDATA[#CONTEXTPROCESS:CA:Num_serv#]]></TAG>
        <VALUE><![CDATA[Num_serv]]></VALUE>
        <XPATH><![CDATA[/PROCESS/FIELDS/FIELD[NAME='Num_serv']/VALUE]]></XPATH>
      </FIELD>
      <FIELD type="AdditionalFields" label="Cod_local" source-type="AdditionalFields">
        <TAG><![CDATA[#CONTEXTPROCESS:CA:Cod_local#]]></TAG>
        <VALUE><![CDATA[Cod_local]]></VALUE>
        <XPATH><![CDATA[/PROCESS/FIELDS/FIELD[NAME='Cod_local']/VALUE]]></XPATH>
      </FIELD>
      <FIELD type="AdditionalFields" label="Num_predio" source-type="AdditionalFields">
        <TAG><![CDATA[#CONTEXTPROCESS:CA:Num_predio#]]></TAG>
        <VALUE><![CDATA[Num_predio]]></VALUE>
        <XPATH><![CDATA[/PROCESS/FIELDS/FIELD[NAME='Num_predio']/VALUE]]></XPATH>
      </FIELD>
      <FIELD type="AdditionalFields" label="Num_proc" source-type="AdditionalFields">
        <TAG><![CDATA[#CONTEXTPROCESS:CA:Num_proc#]]></TAG>
        <VALUE><![CDATA[Num_proc]]></VALUE>
        <XPATH><![CDATA[/PROCESS/FIELDS/FIELD[NAME='Num_proc']/VALUE]]></XPATH>
      </FIELD>
      <FIELD type="AdditionalFields" label="Num_proc_ass" source-type="AdditionalFields">
        <TAG><![CDATA[#CONTEXTPROCESS:CA:Num_proc_ass#]]></TAG>
        <VALUE><![CDATA[Num_proc_ass]]></VALUE>
        <XPATH><![CDATA[/PROCESS/FIELDS/FIELD[NAME='Num_proc_ass']/VALUE]]></XPATH>
      </FIELD>
      <FIELD type="AdditionalFields" label="Tipo_Corr" source-type="AdditionalFields">
        <TAG><![CDATA[#CONTEXTPROCESS:CA:Tipo_Corr#]]></TAG>
        <VALUE><![CDATA[Tipo_Corr]]></VALUE>
        <XPATH><![CDATA[/PROCESS/FIELDS/FIELD[NAME='Tipo_Corr']/VALUE]]></XPATH>
      </FIELD>
      <FIELD type="AdditionalFields" label="Sit_corr" source-type="AdditionalFields">
        <TAG><![CDATA[#CONTEXTPROCESS:CA:Sit_corr#]]></TAG>
        <VALUE><![CDATA[Sit_corr]]></VALUE>
        <XPATH><![CDATA[/PROCESS/FIELDS/FIELD[NAME='Sit_corr']/VALUE]]></XPATH>
      </FIELD>
      <FIELD type="AdditionalFields" label="Org_resp" source-type="AdditionalFields">
        <TAG><![CDATA[#CONTEXTPROCESS:CA:Org_resp#]]></TAG>
        <VALUE><![CDATA[Org_resp]]></VALUE>
        <XPATH><![CDATA[/PROCESS/FIELDS/FIELD[NAME='Org_resp']/VALUE]]></XPATH>
      </FIELD>
      <FIELD type="AdditionalFields" label="Ano_fat" source-type="AdditionalFields">
        <TAG><![CDATA[#CONTEXTPROCESS:CA:Ano_fat#]]></TAG>
        <VALUE><![CDATA[Ano_fat]]></VALUE>
        <XPATH><![CDATA[/PROCESS/FIELDS/FIELD[NAME='Ano_fat']/VALUE]]></XPATH>
      </FIELD>
      <FIELD type="AdditionalFields" label="Num_fat" source-type="AdditionalFields">
        <TAG><![CDATA[#CONTEXTPROCESS:CA:Num_fat#]]></TAG>
        <VALUE><![CDATA[Num_fat]]></VALUE>
        <XPATH><![CDATA[/PROCESS/FIELDS/FIELD[NAME='Num_fat']/VALUE]]></XPATH>
      </FIELD>
      <FIELD type="AdditionalFields" label="Data_Emissao" source-type="AdditionalFields">
        <TAG><![CDATA[#CONTEXTPROCESS:CA:Data_Emissao#]]></TAG>
        <VALUE><![CDATA[Data_Emissao]]></VALUE>
        <XPATH><![CDATA[/PROCESS/FIELDS/FIELD[NAME='Data_Emissao']/VALUE]]></XPATH>
      </FIELD>
      <FIELD type="AdditionalFields" label="Data_E" source-type="AdditionalFields">
        <TAG><![CDATA[#CONTEXTPROCESS:CA:Data_E#]]></TAG>
        <VALUE><![CDATA[Data_E]]></VALUE>
        <XPATH><![CDATA[/PROCESS/FIELDS/FIELD[NAME='Data_E']/VALUE]]></XPATH>
      </FIELD>
      <FIELD type="AdditionalFields" label="ID_SAP" source-type="AdditionalFields">
        <TAG><![CDATA[#CONTEXTPROCESS:CA:ID_SAP#]]></TAG>
        <VALUE><![CDATA[ID_SAP]]></VALUE>
        <XPATH><![CDATA[/PROCESS/FIELDS/FIELD[NAME='ID_SAP']/VALUE]]></XPATH>
      </FIELD>
      <FIELD type="AdditionalFields" label="Doc_cont" source-type="AdditionalFields">
        <TAG><![CDATA[#CONTEXTPROCESS:CA:Doc_cont#]]></TAG>
        <VALUE><![CDATA[Doc_cont]]></VALUE>
        <XPATH><![CDATA[/PROCESS/FIELDS/FIELD[NAME='Doc_cont']/VALUE]]></XPATH>
      </FIELD>
      <FIELD type="AdditionalFields" label="EXP_CentroCusto" source-type="AdditionalFields">
        <TAG><![CDATA[#CONTEXTPROCESS:CA:EXP_CentroCusto#]]></TAG>
        <VALUE><![CDATA[EXP_CentroCusto]]></VALUE>
        <XPATH><![CDATA[/PROCESS/FIELDS/FIELD[NAME='EXP_CentroCusto']/VALUE]]></XPATH>
      </FIELD>
      <FIELD type="AdditionalFields" label="EXP_Atividade" source-type="AdditionalFields">
        <TAG><![CDATA[#CONTEXTPROCESS:CA:EXP_Atividade#]]></TAG>
        <VALUE><![CDATA[EXP_Atividade]]></VALUE>
        <XPATH><![CDATA[/PROCESS/FIELDS/FIELD[NAME='EXP_Atividade']/VALUE]]></XPATH>
      </FIELD>
      <FIELD type="AdditionalFields" label="EXP_Divisao" source-type="AdditionalFields">
        <TAG><![CDATA[#CONTEXTPROCESS:CA:EXP_Divisao#]]></TAG>
        <VALUE><![CDATA[EXP_Divisao]]></VALUE>
        <XPATH><![CDATA[/PROCESS/FIELDS/FIELD[NAME='EXP_Divisao']/VALUE]]></XPATH>
      </FIELD>
      <FIELD type="AdditionalFields" label="EXP_PedidCompra" source-type="AdditionalFields">
        <TAG><![CDATA[#CONTEXTPROCESS:CA:EXP_PedidCompra#]]></TAG>
        <VALUE><![CDATA[EXP_PedidCompra]]></VALUE>
        <XPATH><![CDATA[/PROCESS/FIELDS/FIELD[NAME='EXP_PedidCompra']/VALUE]]></XPATH>
      </FIELD>
      <FIELD type="AdditionalFields" label="EXP_OrdemEstat" source-type="AdditionalFields">
        <TAG><![CDATA[#CONTEXTPROCESS:CA:EXP_OrdemEstat#]]></TAG>
        <VALUE><![CDATA[EXP_OrdemEstat]]></VALUE>
        <XPATH><![CDATA[/PROCESS/FIELDS/FIELD[NAME='EXP_OrdemEstat']/VALUE]]></XPATH>
      </FIELD>
      <FIELD type="AdditionalFields" label="EXP_OrdemMaximo" source-type="AdditionalFields">
        <TAG><![CDATA[#CONTEXTPROCESS:CA:EXP_OrdemMaximo#]]></TAG>
        <VALUE><![CDATA[EXP_OrdemMaximo]]></VALUE>
        <XPATH><![CDATA[/PROCESS/FIELDS/FIELD[NAME='EXP_OrdemMaximo']/VALUE]]></XPATH>
      </FIELD>
      <FIELD type="AdditionalFields" label="INV_PedidCompra" source-type="AdditionalFields">
        <TAG><![CDATA[#CONTEXTPROCESS:CA:INV_PedidCompra#]]></TAG>
        <VALUE><![CDATA[INV_PedidCompra]]></VALUE>
        <XPATH><![CDATA[/PROCESS/FIELDS/FIELD[NAME='INV_PedidCompra']/VALUE]]></XPATH>
      </FIELD>
      <FIELD type="AdditionalFields" label="INV_PEP" source-type="AdditionalFields">
        <TAG><![CDATA[#CONTEXTPROCESS:CA:INV_PEP#]]></TAG>
        <VALUE><![CDATA[INV_PEP]]></VALUE>
        <XPATH><![CDATA[/PROCESS/FIELDS/FIELD[NAME='INV_PEP']/VALUE]]></XPATH>
      </FIELD>
      <FIELD type="AdditionalFields" label="Pagamento" source-type="AdditionalFields">
        <TAG><![CDATA[#CONTEXTPROCESS:CA:Pagamento#]]></TAG>
        <VALUE><![CDATA[Pagamento]]></VALUE>
        <XPATH><![CDATA[/PROCESS/FIELDS/FIELD[NAME='Pagamento']/VALUE]]></XPATH>
      </FIELD>
      <FIELD type="AdditionalFields" label="OI" source-type="AdditionalFields">
        <TAG><![CDATA[#CONTEXTPROCESS:CA:OI#]]></TAG>
        <VALUE><![CDATA[OI]]></VALUE>
        <XPATH><![CDATA[/PROCESS/FIELDS/FIELD[NAME='OI']/VALUE]]></XPATH>
      </FIELD>
      <FIELD type="AdditionalFields" label="Tipo_Inv" source-type="AdditionalFields">
        <TAG><![CDATA[#CONTEXTPROCESS:CA:Tipo_Inv#]]></TAG>
        <VALUE><![CDATA[Tipo_Inv]]></VALUE>
        <XPATH><![CDATA[/PROCESS/FIELDS/FIELD[NAME='Tipo_Inv']/VALUE]]></XPATH>
      </FIELD>
      <FIELD type="AdditionalFields" label="Cod_CC" source-type="AdditionalFields">
        <TAG><![CDATA[#CONTEXTPROCESS:CA:Cod_CC#]]></TAG>
        <VALUE><![CDATA[Cod_CC]]></VALUE>
        <XPATH><![CDATA[/PROCESS/FIELDS/FIELD[NAME='Cod_CC']/VALUE]]></XPATH>
      </FIELD>
      <FIELD type="AdditionalFields" label="Desig_CC" source-type="AdditionalFields">
        <TAG><![CDATA[#CONTEXTPROCESS:CA:Desig_CC#]]></TAG>
        <VALUE><![CDATA[Desig_CC]]></VALUE>
        <XPATH><![CDATA[/PROCESS/FIELDS/FIELD[NAME='Desig_CC']/VALUE]]></XPATH>
      </FIELD>
      <FIELD type="AdditionalFields" label="Fornecedores" source-type="AdditionalFields">
        <TAG><![CDATA[#CONTEXTPROCESS:CA:Fornecedores#]]></TAG>
        <VALUE><![CDATA[Fornecedores]]></VALUE>
        <XPATH><![CDATA[/PROCESS/FIELDS/FIELD[NAME='Fornecedores']/VALUE]]></XPATH>
      </FIELD>
      <FIELD type="AdditionalFields" label="Local_Ent" source-type="AdditionalFields">
        <TAG><![CDATA[#CONTEXTPROCESS:CA:Local_Ent#]]></TAG>
        <VALUE><![CDATA[Local_Ent]]></VALUE>
        <XPATH><![CDATA[/PROCESS/FIELDS/FIELD[NAME='Local_Ent']/VALUE]]></XPATH>
      </FIELD>
      <FIELD type="AdditionalFields" label="Parte_AT" source-type="AdditionalFields">
        <TAG><![CDATA[#CONTEXTPROCESS:CA:Parte_AT#]]></TAG>
        <VALUE><![CDATA[Parte_AT]]></VALUE>
        <XPATH><![CDATA[/PROCESS/FIELDS/FIELD[NAME='Parte_AT']/VALUE]]></XPATH>
      </FIELD>
      <FIELD type="AdditionalFields" label="NAT_LES" source-type="AdditionalFields">
        <TAG><![CDATA[#CONTEXTPROCESS:CA:NAT_LES#]]></TAG>
        <VALUE><![CDATA[NAT_LES]]></VALUE>
        <XPATH><![CDATA[/PROCESS/FIELDS/FIELD[NAME='NAT_LES']/VALUE]]></XPATH>
      </FIELD>
      <FIELD type="AdditionalFields" label="Gravidade" source-type="AdditionalFields">
        <TAG><![CDATA[#CONTEXTPROCESS:CA:Gravidade#]]></TAG>
        <VALUE><![CDATA[Gravidade]]></VALUE>
        <XPATH><![CDATA[/PROCESS/FIELDS/FIELD[NAME='Gravidade']/VALUE]]></XPATH>
      </FIELD>
      <FIELD type="AdditionalFields" label="Orgao" source-type="AdditionalFields">
        <TAG><![CDATA[#CONTEXTPROCESS:CA:Orgao#]]></TAG>
        <VALUE><![CDATA[Orgao]]></VALUE>
        <XPATH><![CDATA[/PROCESS/FIELDS/FIELD[NAME='Orgao']/VALUE]]></XPATH>
      </FIELD>
      <FIELD type="AdditionalFields" label="ValidadoPor" source-type="AdditionalFields">
        <TAG><![CDATA[#CONTEXTPROCESS:CA:ValidadoPor#]]></TAG>
        <VALUE><![CDATA[ValidadoPor]]></VALUE>
        <XPATH><![CDATA[/PROCESS/FIELDS/FIELD[NAME='ValidadoPor']/VALUE]]></XPATH>
      </FIELD>
      <FIELD type="AdditionalFields" label="Cod_Barras" source-type="AdditionalFields">
        <TAG><![CDATA[#CONTEXTPROCESS:CA:Cod_Barras#]]></TAG>
        <VALUE><![CDATA[Cod_Barras]]></VALUE>
        <XPATH><![CDATA[/PROCESS/FIELDS/FIELD[NAME='Cod_Barras']/VALUE]]></XPATH>
      </FIELD>
      <FIELD type="AdditionalFields" label="CodCPV_4Digitos" source-type="AdditionalFields">
        <TAG><![CDATA[#CONTEXTPROCESS:CA:CodCPV_4Digitos#]]></TAG>
        <VALUE><![CDATA[CodCPV_4Digitos]]></VALUE>
        <XPATH><![CDATA[/PROCESS/FIELDS/FIELD[NAME='CodCPV_4Digitos']/VALUE]]></XPATH>
      </FIELD>
      <FIELD type="AdditionalFields" label="TipoProcediment" source-type="AdditionalFields">
        <TAG><![CDATA[#CONTEXTPROCESS:CA:TipoProcediment#]]></TAG>
        <VALUE><![CDATA[TipoProcediment]]></VALUE>
        <XPATH><![CDATA[/PROCESS/FIELDS/FIELD[NAME='TipoProcediment']/VALUE]]></XPATH>
      </FIELD>
      <FIELD type="AdditionalFields" label="Classificado" source-type="AdditionalFields">
        <TAG><![CDATA[#CONTEXTPROCESS:CA:Classificado#]]></TAG>
        <VALUE><![CDATA[Classificado]]></VALUE>
        <XPATH><![CDATA[/PROCESS/FIELDS/FIELD[NAME='Classificado']/VALUE]]></XPATH>
      </FIELD>
      <FIELD type="AdditionalFields" label="Expedido" source-type="AdditionalFields">
        <TAG><![CDATA[#CONTEXTPROCESS:CA:Expedido#]]></TAG>
        <VALUE><![CDATA[Expedido]]></VALUE>
        <XPATH><![CDATA[/PROCESS/FIELDS/FIELD[NAME='Expedido']/VALUE]]></XPATH>
      </FIELD>
      <FIELD type="AdditionalFields" label="DIRECAO" source-type="AdditionalFields">
        <TAG><![CDATA[#CONTEXTPROCESS:CA:DIRECAO#]]></TAG>
        <VALUE><![CDATA[DIRECAO]]></VALUE>
        <XPATH><![CDATA[/PROCESS/FIELDS/FIELD[NAME='DIRECAO']/VALUE]]></XPATH>
      </FIELD>
      <FIELD type="AdditionalFields" label="DigitalizadoPor" source-type="AdditionalFields">
        <TAG><![CDATA[#CONTEXTPROCESS:CA:DigitalizadoPor#]]></TAG>
        <VALUE><![CDATA[DigitalizadoPor]]></VALUE>
        <XPATH><![CDATA[/PROCESS/FIELDS/FIELD[NAME='DigitalizadoPor']/VALUE]]></XPATH>
      </FIELD>
      <FIELD type="AdditionalFields" label="Data_Digital" source-type="AdditionalFields">
        <TAG><![CDATA[#CONTEXTPROCESS:CA:Data_Digital#]]></TAG>
        <VALUE><![CDATA[Data_Digital]]></VALUE>
        <XPATH><![CDATA[/PROCESS/FIELDS/FIELD[NAME='Data_Digital']/VALUE]]></XPATH>
      </FIELD>
      <FIELD type="AdditionalFields" label="Data_Validacao" source-type="AdditionalFields">
        <TAG><![CDATA[#CONTEXTPROCESS:CA:Data_Validacao#]]></TAG>
        <VALUE><![CDATA[Data_Validacao]]></VALUE>
        <XPATH><![CDATA[/PROCESS/FIELDS/FIELD[NAME='Data_Validacao']/VALUE]]></XPATH>
      </FIELD>
      <FIELD type="AdditionalFields" label="Valor_Fatura" source-type="AdditionalFields">
        <TAG><![CDATA[#CONTEXTPROCESS:CA:Valor_Fatura#]]></TAG>
        <VALUE><![CDATA[Valor_Fatura]]></VALUE>
        <XPATH><![CDATA[/PROCESS/FIELDS/FIELD[NAME='Valor_Fatura']/VALUE]]></XPATH>
      </FIELD>
      <FIELD type="AdditionalFields" label="Habil_literaria" source-type="AdditionalFields">
        <TAG><![CDATA[#CONTEXTPROCESS:CA:Habil_literaria#]]></TAG>
        <VALUE><![CDATA[Habil_literaria]]></VALUE>
        <XPATH><![CDATA[/PROCESS/FIELDS/FIELD[NAME='Habil_literaria']/VALUE]]></XPATH>
      </FIELD>
      <FIELD type="AdditionalFields" label="Teste_CPV" source-type="AdditionalFields">
        <TAG><![CDATA[#CONTEXTPROCESS:CA:Teste_CPV#]]></TAG>
        <VALUE><![CDATA[Teste_CPV]]></VALUE>
        <XPATH><![CDATA[/PROCESS/FIELDS/FIELD[NAME='Teste_CPV']/VALUE]]></XPATH>
      </FIELD>
      <FIELD type="AdditionalFields" label="SD_Dt_concl" source-type="AdditionalFields">
        <TAG><![CDATA[#CONTEXTPROCESS:CA:SD_Dt_concl#]]></TAG>
        <VALUE><![CDATA[SD_Dt_concl]]></VALUE>
        <XPATH><![CDATA[/PROCESS/FIELDS/FIELD[NAME='SD_Dt_concl']/VALUE]]></XPATH>
      </FIELD>
      <FIELD type="AdditionalFields" label="SD_Direcao" source-type="AdditionalFields">
        <TAG><![CDATA[#CONTEXTPROCESS:CA:SD_Direcao#]]></TAG>
        <VALUE><![CDATA[SD_Direcao]]></VALUE>
        <XPATH><![CDATA[/PROCESS/FIELDS/FIELD[NAME='SD_Direcao']/VALUE]]></XPATH>
      </FIELD>
      <FIELD type="AdditionalFields" label="SD_Ticket" source-type="AdditionalFields">
        <TAG><![CDATA[#CONTEXTPROCESS:CA:SD_Ticket#]]></TAG>
        <VALUE><![CDATA[SD_Ticket]]></VALUE>
        <XPATH><![CDATA[/PROCESS/FIELDS/FIELD[NAME='SD_Ticket']/VALUE]]></XPATH>
      </FIELD>
      <FIELD type="AdditionalFields" label="ClasseEntidade" source-type="AdditionalFields">
        <TAG><![CDATA[#CONTEXTPROCESS:CA:ClasseEntidade#]]></TAG>
        <VALUE><![CDATA[ClasseEntidade]]></VALUE>
        <XPATH><![CDATA[/PROCESS/FIELDS/FIELD[NAME='ClasseEntidade']/VALUE]]></XPATH>
      </FIELD>
      <FIELD type="AdditionalFields" label="Empresa" source-type="AdditionalFields">
        <TAG><![CDATA[#CONTEXTPROCESS:CA:Empresa#]]></TAG>
        <VALUE><![CDATA[Empresa]]></VALUE>
        <XPATH><![CDATA[/PROCESS/FIELDS/FIELD[NAME='Empresa']/VALUE]]></XPATH>
      </FIELD>
      <FIELD type="AdditionalFields" label="SD_Avaliacao" source-type="AdditionalFields">
        <TAG><![CDATA[#CONTEXTPROCESS:CA:SD_Avaliacao#]]></TAG>
        <VALUE><![CDATA[SD_Avaliacao]]></VALUE>
        <XPATH><![CDATA[/PROCESS/FIELDS/FIELD[NAME='SD_Avaliacao']/VALUE]]></XPATH>
      </FIELD>
      <FIELD type="AdditionalFields" label="SD_Equip" source-type="AdditionalFields">
        <TAG><![CDATA[#CONTEXTPROCESS:CA:SD_Equip#]]></TAG>
        <VALUE><![CDATA[SD_Equip]]></VALUE>
        <XPATH><![CDATA[/PROCESS/FIELDS/FIELD[NAME='SD_Equip']/VALUE]]></XPATH>
      </FIELD>
      <FIELD type="AdditionalFields" label="SD_Contato" source-type="AdditionalFields">
        <TAG><![CDATA[#CONTEXTPROCESS:CA:SD_Contato#]]></TAG>
        <VALUE><![CDATA[SD_Contato]]></VALUE>
        <XPATH><![CDATA[/PROCESS/FIELDS/FIELD[NAME='SD_Contato']/VALUE]]></XPATH>
      </FIELD>
      <FIELD type="AdditionalFields" label="SD_Dt_Prevista" source-type="AdditionalFields">
        <TAG><![CDATA[#CONTEXTPROCESS:CA:SD_Dt_Prevista#]]></TAG>
        <VALUE><![CDATA[SD_Dt_Prevista]]></VALUE>
        <XPATH><![CDATA[/PROCESS/FIELDS/FIELD[NAME='SD_Dt_Prevista']/VALUE]]></XPATH>
      </FIELD>
      <FIELD type="AdditionalFields" label="SD_Tmp_Exec" source-type="AdditionalFields">
        <TAG><![CDATA[#CONTEXTPROCESS:CA:SD_Tmp_Exec#]]></TAG>
        <VALUE><![CDATA[SD_Tmp_Exec]]></VALUE>
        <XPATH><![CDATA[/PROCESS/FIELDS/FIELD[NAME='SD_Tmp_Exec']/VALUE]]></XPATH>
      </FIELD>
      <FIELD type="AdditionalFields" label="SD_Tipo_Interv" source-type="AdditionalFields">
        <TAG><![CDATA[#CONTEXTPROCESS:CA:SD_Tipo_Interv#]]></TAG>
        <VALUE><![CDATA[SD_Tipo_Interv]]></VALUE>
        <XPATH><![CDATA[/PROCESS/FIELDS/FIELD[NAME='SD_Tipo_Interv']/VALUE]]></XPATH>
      </FIELD>
      <FIELD type="AdditionalFields" label="SD_Prioridade" source-type="AdditionalFields">
        <TAG><![CDATA[#CONTEXTPROCESS:CA:SD_Prioridade#]]></TAG>
        <VALUE><![CDATA[SD_Prioridade]]></VALUE>
        <XPATH><![CDATA[/PROCESS/FIELDS/FIELD[NAME='SD_Prioridade']/VALUE]]></XPATH>
      </FIELD>
      <FIELD type="AdditionalFields" label="SD_Desc_prob" source-type="AdditionalFields">
        <TAG><![CDATA[#CONTEXTPROCESS:CA:SD_Desc_prob#]]></TAG>
        <VALUE><![CDATA[SD_Desc_prob]]></VALUE>
        <XPATH><![CDATA[/PROCESS/FIELDS/FIELD[NAME='SD_Desc_prob']/VALUE]]></XPATH>
      </FIELD>
      <FIELD type="AdditionalFields" label="LAB_Area" source-type="AdditionalFields">
        <TAG><![CDATA[#CONTEXTPROCESS:CA:LAB_Area#]]></TAG>
        <VALUE><![CDATA[LAB_Area]]></VALUE>
        <XPATH><![CDATA[/PROCESS/FIELDS/FIELD[NAME='LAB_Area']/VALUE]]></XPATH>
      </FIELD>
      <FIELD type="AdditionalFields" label="Nr_Rua" source-type="AdditionalFields">
        <TAG><![CDATA[#CONTEXTPROCESS:CA:Nr_Rua#]]></TAG>
        <VALUE><![CDATA[Nr_Rua]]></VALUE>
        <XPATH><![CDATA[/PROCESS/FIELDS/FIELD[NAME='Nr_Rua']/VALUE]]></XPATH>
      </FIELD>
      <FIELD type="AdditionalFields" label="N_Encomenda" source-type="AdditionalFields">
        <TAG><![CDATA[#CONTEXTPROCESS:CA:N_Encomenda#]]></TAG>
        <VALUE><![CDATA[N_Encomenda]]></VALUE>
        <XPATH><![CDATA[/PROCESS/FIELDS/FIELD[NAME='N_Encomenda']/VALUE]]></XPATH>
      </FIELD>
      <FIELD type="AdditionalFields" label="DataRecepFisica" source-type="AdditionalFields">
        <TAG><![CDATA[#CONTEXTPROCESS:CA:DataRecepFisica#]]></TAG>
        <VALUE><![CDATA[DataRecepFisica]]></VALUE>
        <XPATH><![CDATA[/PROCESS/FIELDS/FIELD[NAME='DataRecepFisica']/VALUE]]></XPATH>
      </FIELD>
    </NODE>
  </NODE>
  <!-- END: Process Context -->
</MENU>
</file>

<file path=customXml/itemProps1.xml><?xml version="1.0" encoding="utf-8"?>
<ds:datastoreItem xmlns:ds="http://schemas.openxmlformats.org/officeDocument/2006/customXml" ds:itemID="{C55E3369-25DF-4E8D-BBED-02054B3497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4274C0-FAA2-4F70-ADEB-50343060DA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2BDCFC-B772-4546-825B-368D544FA0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9138B9-AB40-4E1B-B2D8-082DF907D203}"/>
</file>

<file path=customXml/itemProps5.xml><?xml version="1.0" encoding="utf-8"?>
<ds:datastoreItem xmlns:ds="http://schemas.openxmlformats.org/officeDocument/2006/customXml" ds:itemID="{763C4CA1-3623-4877-B143-D2B88F393D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163</TotalTime>
  <Pages>3</Pages>
  <Words>790</Words>
  <Characters>4268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Carta - Águas do Vale do Tejo</vt:lpstr>
      <vt:lpstr>Template Carta - Águas do Vale do Tejo</vt:lpstr>
    </vt:vector>
  </TitlesOfParts>
  <Company>Epal, S.A.</Company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Carta - Águas do Vale do Tejo</dc:title>
  <dc:subject/>
  <dc:creator>Unknown</dc:creator>
  <cp:keywords/>
  <dc:description/>
  <cp:lastModifiedBy>Maria João Botelho</cp:lastModifiedBy>
  <cp:revision>7</cp:revision>
  <cp:lastPrinted>2019-10-08T10:37:00Z</cp:lastPrinted>
  <dcterms:created xsi:type="dcterms:W3CDTF">2025-10-21T14:39:00Z</dcterms:created>
  <dcterms:modified xsi:type="dcterms:W3CDTF">2025-12-09T18:20:00Z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0x0101006B517C81AE903A418A7DAC2877A9923E</vt:lpwstr>
  </property>
  <property fmtid="{D5CDD505-2E9C-101B-9397-08002B2CF9AE}" pid="3" name="_dlc_DocIdItemGuid">
    <vt:lpwstr>2a801ec4-c6f7-407b-bce6-394ca865e483</vt:lpwstr>
  </property>
  <property fmtid="{D5CDD505-2E9C-101B-9397-08002B2CF9AE}" pid="4" name="Order">
    <vt:r8>26500</vt:r8>
  </property>
</Properties>
</file>