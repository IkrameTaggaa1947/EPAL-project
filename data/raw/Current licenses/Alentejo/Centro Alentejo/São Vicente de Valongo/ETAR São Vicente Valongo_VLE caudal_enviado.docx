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5064" w14:textId="77777777" w:rsidR="009849D7" w:rsidRDefault="009849D7" w:rsidP="00BB6912">
      <w:pPr>
        <w:spacing w:line="360" w:lineRule="auto"/>
        <w:ind w:left="907" w:right="-432" w:hanging="907"/>
        <w:rPr>
          <w:rFonts w:ascii="Gill Sans MT" w:hAnsi="Gill Sans MT"/>
        </w:rPr>
      </w:pPr>
    </w:p>
    <w:p w14:paraId="001D4831" w14:textId="7EE2D546" w:rsidR="00BB6912" w:rsidRPr="00C56C2F" w:rsidRDefault="00E93A40" w:rsidP="00BB6912">
      <w:pPr>
        <w:spacing w:line="360" w:lineRule="auto"/>
        <w:ind w:left="907" w:right="-432" w:hanging="907"/>
        <w:rPr>
          <w:rFonts w:ascii="Gill Sans MT" w:hAnsi="Gill Sans MT"/>
        </w:rPr>
      </w:pPr>
      <w:r w:rsidRPr="00C56C2F">
        <w:rPr>
          <w:rFonts w:ascii="Gill Sans MT" w:hAnsi="Gill Sans MT"/>
        </w:rPr>
        <w:t xml:space="preserve">Assunto: </w:t>
      </w:r>
      <w:r w:rsidR="009849D7" w:rsidRPr="00C56C2F">
        <w:rPr>
          <w:rFonts w:ascii="Gill Sans MT" w:hAnsi="Gill Sans MT"/>
        </w:rPr>
        <w:t xml:space="preserve">Pedido de revisão das condições de descarga previstas na </w:t>
      </w:r>
      <w:r w:rsidR="007F2DFC" w:rsidRPr="00C56C2F">
        <w:rPr>
          <w:rFonts w:ascii="Gill Sans MT" w:hAnsi="Gill Sans MT"/>
        </w:rPr>
        <w:t>Licença de Utilização dos Recursos Hídricos - Rejeição de Águas Residuais (LURH)</w:t>
      </w:r>
      <w:r w:rsidR="009849D7" w:rsidRPr="00C56C2F">
        <w:rPr>
          <w:rFonts w:ascii="Gill Sans MT" w:hAnsi="Gill Sans MT"/>
        </w:rPr>
        <w:t xml:space="preserve"> da ETAR São Vicente de Valongo, </w:t>
      </w:r>
      <w:r w:rsidR="007F2DFC" w:rsidRPr="00C56C2F">
        <w:rPr>
          <w:rFonts w:ascii="Gill Sans MT" w:hAnsi="Gill Sans MT"/>
        </w:rPr>
        <w:t xml:space="preserve">nº </w:t>
      </w:r>
      <w:r w:rsidR="00273D90" w:rsidRPr="00C56C2F">
        <w:rPr>
          <w:rFonts w:ascii="Gill Sans MT" w:hAnsi="Gill Sans MT"/>
        </w:rPr>
        <w:t>L001763.2021.RH7</w:t>
      </w:r>
    </w:p>
    <w:p w14:paraId="40D399C6" w14:textId="3915CD7F" w:rsidR="003562ED" w:rsidRPr="00C56C2F" w:rsidRDefault="00F02B5D" w:rsidP="00BB6912">
      <w:pPr>
        <w:spacing w:line="360" w:lineRule="auto"/>
        <w:ind w:left="907" w:right="-432"/>
        <w:rPr>
          <w:rFonts w:ascii="Gill Sans MT" w:hAnsi="Gill Sans MT"/>
        </w:rPr>
      </w:pPr>
      <w:r w:rsidRPr="00C56C2F">
        <w:rPr>
          <w:rFonts w:ascii="Gill Sans MT" w:hAnsi="Gill Sans MT"/>
        </w:rPr>
        <w:t>Processo nº</w:t>
      </w:r>
      <w:r w:rsidR="00C55E7F" w:rsidRPr="00C56C2F">
        <w:rPr>
          <w:rFonts w:ascii="Gill Sans MT" w:hAnsi="Gill Sans MT"/>
        </w:rPr>
        <w:t xml:space="preserve"> </w:t>
      </w:r>
      <w:r w:rsidR="00273D90" w:rsidRPr="00C56C2F">
        <w:rPr>
          <w:rFonts w:ascii="Gill Sans MT" w:hAnsi="Gill Sans MT"/>
        </w:rPr>
        <w:t>450.10.04.01.022233.2020.RH7</w:t>
      </w:r>
    </w:p>
    <w:p w14:paraId="10BF0F02" w14:textId="77777777" w:rsidR="001C6AA5" w:rsidRPr="00006026" w:rsidRDefault="001C6AA5" w:rsidP="00E93A40">
      <w:pPr>
        <w:spacing w:line="360" w:lineRule="auto"/>
        <w:ind w:right="-427"/>
        <w:rPr>
          <w:rFonts w:ascii="Gill Sans MT" w:hAnsi="Gill Sans MT"/>
        </w:rPr>
      </w:pPr>
    </w:p>
    <w:p w14:paraId="0CAF7D8C" w14:textId="5FC9D30D" w:rsidR="001C6AA5" w:rsidRPr="00006026" w:rsidRDefault="001C6AA5" w:rsidP="00E93A40">
      <w:pPr>
        <w:spacing w:line="360" w:lineRule="auto"/>
        <w:rPr>
          <w:rFonts w:ascii="Gill Sans MT" w:hAnsi="Gill Sans MT"/>
          <w:sz w:val="22"/>
          <w:szCs w:val="22"/>
        </w:rPr>
      </w:pPr>
      <w:r w:rsidRPr="00303918">
        <w:rPr>
          <w:rFonts w:ascii="Gill Sans MT" w:hAnsi="Gill Sans MT"/>
          <w:sz w:val="22"/>
          <w:szCs w:val="22"/>
        </w:rPr>
        <w:t>Exmo</w:t>
      </w:r>
      <w:r w:rsidR="002C682F">
        <w:rPr>
          <w:rFonts w:ascii="Gill Sans MT" w:hAnsi="Gill Sans MT"/>
          <w:sz w:val="22"/>
          <w:szCs w:val="22"/>
        </w:rPr>
        <w:t>s</w:t>
      </w:r>
      <w:r w:rsidRPr="00303918">
        <w:rPr>
          <w:rFonts w:ascii="Gill Sans MT" w:hAnsi="Gill Sans MT"/>
          <w:sz w:val="22"/>
          <w:szCs w:val="22"/>
        </w:rPr>
        <w:t>. Senhor</w:t>
      </w:r>
      <w:r w:rsidR="002C682F">
        <w:rPr>
          <w:rFonts w:ascii="Gill Sans MT" w:hAnsi="Gill Sans MT"/>
          <w:sz w:val="22"/>
          <w:szCs w:val="22"/>
        </w:rPr>
        <w:t>es</w:t>
      </w:r>
      <w:r w:rsidRPr="00303918">
        <w:rPr>
          <w:rFonts w:ascii="Gill Sans MT" w:hAnsi="Gill Sans MT"/>
          <w:sz w:val="22"/>
          <w:szCs w:val="22"/>
        </w:rPr>
        <w:t>,</w:t>
      </w:r>
    </w:p>
    <w:p w14:paraId="437011B7" w14:textId="77777777" w:rsidR="001C6AA5" w:rsidRDefault="001C6AA5" w:rsidP="00E93A40">
      <w:pPr>
        <w:spacing w:line="360" w:lineRule="auto"/>
        <w:rPr>
          <w:rFonts w:ascii="Gill Sans MT" w:hAnsi="Gill Sans MT"/>
          <w:sz w:val="22"/>
          <w:szCs w:val="22"/>
        </w:rPr>
      </w:pPr>
    </w:p>
    <w:p w14:paraId="62A32FE5" w14:textId="31198E51" w:rsidR="00212D40" w:rsidRDefault="009849D7" w:rsidP="009849D7">
      <w:pPr>
        <w:spacing w:line="360" w:lineRule="auto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A ETAR São Vicente </w:t>
      </w:r>
      <w:r w:rsidR="00C56C2F">
        <w:rPr>
          <w:rFonts w:ascii="Gill Sans MT" w:hAnsi="Gill Sans MT"/>
          <w:sz w:val="22"/>
          <w:szCs w:val="22"/>
        </w:rPr>
        <w:t xml:space="preserve">de Valongo </w:t>
      </w:r>
      <w:r>
        <w:rPr>
          <w:rFonts w:ascii="Gill Sans MT" w:hAnsi="Gill Sans MT"/>
          <w:sz w:val="22"/>
          <w:szCs w:val="22"/>
        </w:rPr>
        <w:t xml:space="preserve">é </w:t>
      </w:r>
      <w:r w:rsidR="00C56C2F">
        <w:rPr>
          <w:rFonts w:ascii="Gill Sans MT" w:hAnsi="Gill Sans MT"/>
          <w:sz w:val="22"/>
          <w:szCs w:val="22"/>
        </w:rPr>
        <w:t xml:space="preserve">constituída </w:t>
      </w:r>
      <w:r w:rsidR="00273D90">
        <w:rPr>
          <w:rFonts w:ascii="Gill Sans MT" w:hAnsi="Gill Sans MT"/>
          <w:sz w:val="22"/>
          <w:szCs w:val="22"/>
        </w:rPr>
        <w:t xml:space="preserve">por </w:t>
      </w:r>
      <w:r w:rsidR="00A6712D">
        <w:rPr>
          <w:rFonts w:ascii="Gill Sans MT" w:hAnsi="Gill Sans MT"/>
          <w:sz w:val="22"/>
          <w:szCs w:val="22"/>
        </w:rPr>
        <w:t xml:space="preserve">um sistema de tratamento de </w:t>
      </w:r>
      <w:r w:rsidR="00E46486">
        <w:rPr>
          <w:rFonts w:ascii="Gill Sans MT" w:hAnsi="Gill Sans MT"/>
          <w:sz w:val="22"/>
          <w:szCs w:val="22"/>
        </w:rPr>
        <w:t>f</w:t>
      </w:r>
      <w:r w:rsidR="00273D90" w:rsidRPr="00273D90">
        <w:rPr>
          <w:rFonts w:ascii="Gill Sans MT" w:hAnsi="Gill Sans MT"/>
          <w:sz w:val="22"/>
          <w:szCs w:val="22"/>
        </w:rPr>
        <w:t xml:space="preserve">ossa </w:t>
      </w:r>
      <w:r w:rsidR="00E46486">
        <w:rPr>
          <w:rFonts w:ascii="Gill Sans MT" w:hAnsi="Gill Sans MT"/>
          <w:sz w:val="22"/>
          <w:szCs w:val="22"/>
        </w:rPr>
        <w:t>sé</w:t>
      </w:r>
      <w:r w:rsidR="00273D90" w:rsidRPr="00273D90">
        <w:rPr>
          <w:rFonts w:ascii="Gill Sans MT" w:hAnsi="Gill Sans MT"/>
          <w:sz w:val="22"/>
          <w:szCs w:val="22"/>
        </w:rPr>
        <w:t xml:space="preserve">tica </w:t>
      </w:r>
      <w:r w:rsidR="007F2DFC">
        <w:rPr>
          <w:rFonts w:ascii="Gill Sans MT" w:hAnsi="Gill Sans MT"/>
          <w:sz w:val="22"/>
          <w:szCs w:val="22"/>
        </w:rPr>
        <w:t>seguida d</w:t>
      </w:r>
      <w:r w:rsidR="00212D40">
        <w:rPr>
          <w:rFonts w:ascii="Gill Sans MT" w:hAnsi="Gill Sans MT"/>
          <w:sz w:val="22"/>
          <w:szCs w:val="22"/>
        </w:rPr>
        <w:t xml:space="preserve">e </w:t>
      </w:r>
      <w:r w:rsidR="00E46486">
        <w:rPr>
          <w:rFonts w:ascii="Gill Sans MT" w:hAnsi="Gill Sans MT"/>
          <w:sz w:val="22"/>
          <w:szCs w:val="22"/>
        </w:rPr>
        <w:t>t</w:t>
      </w:r>
      <w:r w:rsidR="00212D40" w:rsidRPr="00273D90">
        <w:rPr>
          <w:rFonts w:ascii="Gill Sans MT" w:hAnsi="Gill Sans MT"/>
          <w:sz w:val="22"/>
          <w:szCs w:val="22"/>
        </w:rPr>
        <w:t>rincheiras</w:t>
      </w:r>
      <w:r w:rsidR="00273D90" w:rsidRPr="00273D90">
        <w:rPr>
          <w:rFonts w:ascii="Gill Sans MT" w:hAnsi="Gill Sans MT"/>
          <w:sz w:val="22"/>
          <w:szCs w:val="22"/>
        </w:rPr>
        <w:t xml:space="preserve"> de </w:t>
      </w:r>
      <w:r w:rsidR="00E46486">
        <w:rPr>
          <w:rFonts w:ascii="Gill Sans MT" w:hAnsi="Gill Sans MT"/>
          <w:sz w:val="22"/>
          <w:szCs w:val="22"/>
        </w:rPr>
        <w:t>i</w:t>
      </w:r>
      <w:r w:rsidR="00273D90" w:rsidRPr="00273D90">
        <w:rPr>
          <w:rFonts w:ascii="Gill Sans MT" w:hAnsi="Gill Sans MT"/>
          <w:sz w:val="22"/>
          <w:szCs w:val="22"/>
        </w:rPr>
        <w:t>nfiltração</w:t>
      </w:r>
      <w:r w:rsidR="00273D90">
        <w:rPr>
          <w:rFonts w:ascii="Gill Sans MT" w:hAnsi="Gill Sans MT"/>
          <w:sz w:val="22"/>
          <w:szCs w:val="22"/>
        </w:rPr>
        <w:t>, tendo como meio recetor</w:t>
      </w:r>
      <w:r w:rsidR="007F2DFC">
        <w:rPr>
          <w:rFonts w:ascii="Gill Sans MT" w:hAnsi="Gill Sans MT"/>
          <w:sz w:val="22"/>
          <w:szCs w:val="22"/>
        </w:rPr>
        <w:t>,</w:t>
      </w:r>
      <w:r w:rsidR="00273D90">
        <w:rPr>
          <w:rFonts w:ascii="Gill Sans MT" w:hAnsi="Gill Sans MT"/>
          <w:sz w:val="22"/>
          <w:szCs w:val="22"/>
        </w:rPr>
        <w:t xml:space="preserve"> o solo</w:t>
      </w:r>
      <w:r w:rsidR="00212D40">
        <w:rPr>
          <w:rFonts w:ascii="Gill Sans MT" w:hAnsi="Gill Sans MT"/>
          <w:sz w:val="22"/>
          <w:szCs w:val="22"/>
        </w:rPr>
        <w:t>.</w:t>
      </w:r>
    </w:p>
    <w:p w14:paraId="0A608EC1" w14:textId="162DC09F" w:rsidR="00E46486" w:rsidRDefault="00E46486" w:rsidP="00E46486">
      <w:pPr>
        <w:spacing w:line="360" w:lineRule="auto"/>
        <w:rPr>
          <w:rFonts w:ascii="Gill Sans MT" w:hAnsi="Gill Sans MT"/>
          <w:sz w:val="22"/>
          <w:szCs w:val="22"/>
        </w:rPr>
      </w:pPr>
      <w:r w:rsidRPr="00E46486">
        <w:rPr>
          <w:rFonts w:ascii="Gill Sans MT" w:hAnsi="Gill Sans MT"/>
          <w:sz w:val="22"/>
          <w:szCs w:val="22"/>
        </w:rPr>
        <w:t>As condições de descarga das águas residuais em condições normais de funcionamento</w:t>
      </w:r>
      <w:r>
        <w:rPr>
          <w:rFonts w:ascii="Gill Sans MT" w:hAnsi="Gill Sans MT"/>
          <w:sz w:val="22"/>
          <w:szCs w:val="22"/>
        </w:rPr>
        <w:t xml:space="preserve"> previstas na </w:t>
      </w:r>
      <w:r w:rsidRPr="00E46486">
        <w:rPr>
          <w:rFonts w:ascii="Gill Sans MT" w:hAnsi="Gill Sans MT"/>
          <w:sz w:val="22"/>
          <w:szCs w:val="22"/>
        </w:rPr>
        <w:t>LURH atualmente em vigor, com validade até 24/01/2031</w:t>
      </w:r>
      <w:r>
        <w:rPr>
          <w:rFonts w:ascii="Gill Sans MT" w:hAnsi="Gill Sans MT"/>
          <w:sz w:val="22"/>
          <w:szCs w:val="22"/>
        </w:rPr>
        <w:t>, consideram apenas VLE para o caudal.</w:t>
      </w:r>
    </w:p>
    <w:p w14:paraId="44CE08E8" w14:textId="2AA1A41B" w:rsidR="007F2DFC" w:rsidRDefault="00E46486" w:rsidP="009849D7">
      <w:pPr>
        <w:spacing w:line="360" w:lineRule="auto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Relativamente ao p</w:t>
      </w:r>
      <w:r w:rsidRPr="00E46486">
        <w:rPr>
          <w:rFonts w:ascii="Gill Sans MT" w:hAnsi="Gill Sans MT"/>
          <w:sz w:val="22"/>
          <w:szCs w:val="22"/>
        </w:rPr>
        <w:t>rograma de autocontrolo a implementar</w:t>
      </w:r>
      <w:r>
        <w:rPr>
          <w:rFonts w:ascii="Gill Sans MT" w:hAnsi="Gill Sans MT"/>
          <w:sz w:val="22"/>
          <w:szCs w:val="22"/>
        </w:rPr>
        <w:t>, é considerada</w:t>
      </w:r>
      <w:r w:rsidR="007F2DFC">
        <w:rPr>
          <w:rFonts w:ascii="Gill Sans MT" w:hAnsi="Gill Sans MT"/>
          <w:sz w:val="22"/>
          <w:szCs w:val="22"/>
        </w:rPr>
        <w:t>:</w:t>
      </w:r>
    </w:p>
    <w:p w14:paraId="3B457734" w14:textId="554ACE9B" w:rsidR="007F2DFC" w:rsidRDefault="00212D40" w:rsidP="007F2DFC">
      <w:pPr>
        <w:pStyle w:val="PargrafodaLista"/>
        <w:numPr>
          <w:ilvl w:val="0"/>
          <w:numId w:val="38"/>
        </w:numPr>
        <w:spacing w:line="360" w:lineRule="auto"/>
        <w:rPr>
          <w:rFonts w:ascii="Gill Sans MT" w:hAnsi="Gill Sans MT"/>
          <w:sz w:val="22"/>
          <w:szCs w:val="22"/>
        </w:rPr>
      </w:pPr>
      <w:r w:rsidRPr="007F2DFC">
        <w:rPr>
          <w:rFonts w:ascii="Gill Sans MT" w:hAnsi="Gill Sans MT"/>
          <w:sz w:val="22"/>
          <w:szCs w:val="22"/>
        </w:rPr>
        <w:t>monitorização à saída da fossa sética, com periodicidade semestral, para os parâmetros pH, CBO</w:t>
      </w:r>
      <w:r w:rsidRPr="00C56C2F">
        <w:rPr>
          <w:rFonts w:ascii="Gill Sans MT" w:hAnsi="Gill Sans MT"/>
          <w:sz w:val="22"/>
          <w:szCs w:val="22"/>
          <w:vertAlign w:val="subscript"/>
        </w:rPr>
        <w:t>5</w:t>
      </w:r>
      <w:r w:rsidRPr="007F2DFC">
        <w:rPr>
          <w:rFonts w:ascii="Gill Sans MT" w:hAnsi="Gill Sans MT"/>
          <w:sz w:val="22"/>
          <w:szCs w:val="22"/>
        </w:rPr>
        <w:t>, CQO, SST, O&amp;G, Azoto total e Fósforo total</w:t>
      </w:r>
      <w:r w:rsidR="00E46486">
        <w:rPr>
          <w:rFonts w:ascii="Gill Sans MT" w:hAnsi="Gill Sans MT"/>
          <w:sz w:val="22"/>
          <w:szCs w:val="22"/>
        </w:rPr>
        <w:t>;</w:t>
      </w:r>
    </w:p>
    <w:p w14:paraId="42C78FB4" w14:textId="3A3054DA" w:rsidR="007F2DFC" w:rsidRDefault="007F2DFC" w:rsidP="007F2DFC">
      <w:pPr>
        <w:pStyle w:val="PargrafodaLista"/>
        <w:numPr>
          <w:ilvl w:val="0"/>
          <w:numId w:val="38"/>
        </w:numPr>
        <w:spacing w:line="360" w:lineRule="auto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monitorização à saída</w:t>
      </w:r>
      <w:r w:rsidR="00DE2299" w:rsidRPr="007F2DFC">
        <w:rPr>
          <w:rFonts w:ascii="Gill Sans MT" w:hAnsi="Gill Sans MT"/>
          <w:sz w:val="22"/>
          <w:szCs w:val="22"/>
        </w:rPr>
        <w:t xml:space="preserve"> </w:t>
      </w:r>
      <w:r w:rsidR="00BD2CB2">
        <w:rPr>
          <w:rFonts w:ascii="Gill Sans MT" w:hAnsi="Gill Sans MT"/>
          <w:sz w:val="22"/>
          <w:szCs w:val="22"/>
        </w:rPr>
        <w:t xml:space="preserve">da fossa sética, </w:t>
      </w:r>
      <w:r w:rsidR="00DE2299" w:rsidRPr="007F2DFC">
        <w:rPr>
          <w:rFonts w:ascii="Gill Sans MT" w:hAnsi="Gill Sans MT"/>
          <w:sz w:val="22"/>
          <w:szCs w:val="22"/>
        </w:rPr>
        <w:t>para o caudal</w:t>
      </w:r>
      <w:r w:rsidR="00C56C2F">
        <w:rPr>
          <w:rFonts w:ascii="Gill Sans MT" w:hAnsi="Gill Sans MT"/>
          <w:sz w:val="22"/>
          <w:szCs w:val="22"/>
        </w:rPr>
        <w:t>,</w:t>
      </w:r>
      <w:r w:rsidR="00DE2299" w:rsidRPr="007F2DFC">
        <w:rPr>
          <w:rFonts w:ascii="Gill Sans MT" w:hAnsi="Gill Sans MT"/>
          <w:sz w:val="22"/>
          <w:szCs w:val="22"/>
        </w:rPr>
        <w:t xml:space="preserve"> com periodicidade mensal</w:t>
      </w:r>
      <w:r w:rsidR="00E46486">
        <w:rPr>
          <w:rFonts w:ascii="Gill Sans MT" w:hAnsi="Gill Sans MT"/>
          <w:sz w:val="22"/>
          <w:szCs w:val="22"/>
        </w:rPr>
        <w:t>.</w:t>
      </w:r>
      <w:r w:rsidR="00273D90" w:rsidRPr="007F2DFC">
        <w:rPr>
          <w:rFonts w:ascii="Gill Sans MT" w:hAnsi="Gill Sans MT"/>
          <w:sz w:val="22"/>
          <w:szCs w:val="22"/>
        </w:rPr>
        <w:t xml:space="preserve"> </w:t>
      </w:r>
    </w:p>
    <w:p w14:paraId="4CCF6AA6" w14:textId="77777777" w:rsidR="007F2DFC" w:rsidRDefault="007F2DFC" w:rsidP="007F2DFC">
      <w:pPr>
        <w:spacing w:line="360" w:lineRule="auto"/>
        <w:rPr>
          <w:rFonts w:ascii="Gill Sans MT" w:hAnsi="Gill Sans MT"/>
          <w:sz w:val="22"/>
          <w:szCs w:val="22"/>
        </w:rPr>
      </w:pPr>
    </w:p>
    <w:p w14:paraId="11A1B82E" w14:textId="63EBB0C9" w:rsidR="00471A53" w:rsidRPr="007F2DFC" w:rsidRDefault="007F2DFC" w:rsidP="007F2DFC">
      <w:pPr>
        <w:spacing w:line="360" w:lineRule="auto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Face ao exposto, </w:t>
      </w:r>
      <w:r w:rsidR="009849D7" w:rsidRPr="007F2DFC">
        <w:rPr>
          <w:rFonts w:ascii="Gill Sans MT" w:hAnsi="Gill Sans MT"/>
          <w:sz w:val="22"/>
          <w:szCs w:val="22"/>
        </w:rPr>
        <w:t>vimos por este meio solicitar que</w:t>
      </w:r>
      <w:r w:rsidR="00C56C2F">
        <w:rPr>
          <w:rFonts w:ascii="Gill Sans MT" w:hAnsi="Gill Sans MT"/>
          <w:sz w:val="22"/>
          <w:szCs w:val="22"/>
        </w:rPr>
        <w:t>,</w:t>
      </w:r>
      <w:r w:rsidR="009849D7" w:rsidRPr="007F2DFC">
        <w:rPr>
          <w:rFonts w:ascii="Gill Sans MT" w:hAnsi="Gill Sans MT"/>
          <w:sz w:val="22"/>
          <w:szCs w:val="22"/>
        </w:rPr>
        <w:t xml:space="preserve"> não seja considerado VLE para </w:t>
      </w:r>
      <w:r w:rsidR="00DE2299" w:rsidRPr="007F2DFC">
        <w:rPr>
          <w:rFonts w:ascii="Gill Sans MT" w:hAnsi="Gill Sans MT"/>
          <w:sz w:val="22"/>
          <w:szCs w:val="22"/>
        </w:rPr>
        <w:t>o caudal</w:t>
      </w:r>
      <w:r w:rsidR="009849D7" w:rsidRPr="007F2DFC">
        <w:rPr>
          <w:rFonts w:ascii="Gill Sans MT" w:hAnsi="Gill Sans MT"/>
          <w:sz w:val="22"/>
          <w:szCs w:val="22"/>
        </w:rPr>
        <w:t xml:space="preserve">, de acordo com os seguintes pressupostos: </w:t>
      </w:r>
    </w:p>
    <w:p w14:paraId="632DDABC" w14:textId="77777777" w:rsidR="009849D7" w:rsidRPr="00471A53" w:rsidRDefault="009849D7" w:rsidP="009849D7">
      <w:pPr>
        <w:pStyle w:val="PargrafodaLista"/>
        <w:numPr>
          <w:ilvl w:val="0"/>
          <w:numId w:val="36"/>
        </w:numPr>
        <w:spacing w:line="360" w:lineRule="auto"/>
        <w:rPr>
          <w:rFonts w:ascii="Gill Sans MT" w:hAnsi="Gill Sans MT"/>
          <w:sz w:val="22"/>
          <w:szCs w:val="22"/>
        </w:rPr>
      </w:pPr>
      <w:r w:rsidRPr="00471A53">
        <w:rPr>
          <w:rFonts w:ascii="Gill Sans MT" w:hAnsi="Gill Sans MT"/>
          <w:sz w:val="22"/>
          <w:szCs w:val="22"/>
        </w:rPr>
        <w:t xml:space="preserve">O caudal tratado nos sistemas de tratamento explorados pela AdVT corresponde ao caudal proveniente dos emissários municipais e entregue nos chamados Pontos de Recolha do Sistema, ou seja, num determinado ponto de fronteira entre o sistema “em baixa” e o sistema “em alta”, que podem localizar-se num emissário, numa Estação Elevatória (EE) caso exista, ou nas ETAR. </w:t>
      </w:r>
    </w:p>
    <w:p w14:paraId="3CC82995" w14:textId="77777777" w:rsidR="00471A53" w:rsidRPr="00471A53" w:rsidRDefault="00471A53" w:rsidP="00471A53">
      <w:pPr>
        <w:pStyle w:val="PargrafodaLista"/>
        <w:numPr>
          <w:ilvl w:val="0"/>
          <w:numId w:val="36"/>
        </w:numPr>
        <w:spacing w:line="360" w:lineRule="auto"/>
        <w:rPr>
          <w:rFonts w:ascii="Gill Sans MT" w:hAnsi="Gill Sans MT"/>
          <w:sz w:val="22"/>
          <w:szCs w:val="22"/>
        </w:rPr>
      </w:pPr>
      <w:r w:rsidRPr="00471A53">
        <w:rPr>
          <w:rFonts w:ascii="Gill Sans MT" w:hAnsi="Gill Sans MT"/>
          <w:sz w:val="22"/>
          <w:szCs w:val="22"/>
        </w:rPr>
        <w:t>A AdVT tem obrigação contratual de tratar todas as águas residuais urbanas afluentes ao sistema, respeitando limites definidos, mas não é obrigada a recolher efluentes que comprometam a gestão ou a legislação.</w:t>
      </w:r>
    </w:p>
    <w:p w14:paraId="65F01D88" w14:textId="77777777" w:rsidR="00471A53" w:rsidRPr="00471A53" w:rsidRDefault="00471A53" w:rsidP="00471A53">
      <w:pPr>
        <w:pStyle w:val="PargrafodaLista"/>
        <w:numPr>
          <w:ilvl w:val="0"/>
          <w:numId w:val="36"/>
        </w:numPr>
        <w:spacing w:line="360" w:lineRule="auto"/>
        <w:rPr>
          <w:rFonts w:ascii="Gill Sans MT" w:hAnsi="Gill Sans MT"/>
          <w:sz w:val="22"/>
          <w:szCs w:val="22"/>
        </w:rPr>
      </w:pPr>
      <w:r w:rsidRPr="00471A53">
        <w:rPr>
          <w:rFonts w:ascii="Gill Sans MT" w:hAnsi="Gill Sans MT"/>
          <w:sz w:val="22"/>
          <w:szCs w:val="22"/>
        </w:rPr>
        <w:t>A quantidade e qualidade das águas residuais dependem das Entidades Gestoras “em baixa”, não da AdVT.</w:t>
      </w:r>
    </w:p>
    <w:p w14:paraId="677BA2C8" w14:textId="56499065" w:rsidR="00471A53" w:rsidRPr="00471A53" w:rsidRDefault="00471A53" w:rsidP="00471A53">
      <w:pPr>
        <w:pStyle w:val="PargrafodaLista"/>
        <w:numPr>
          <w:ilvl w:val="0"/>
          <w:numId w:val="36"/>
        </w:numPr>
        <w:spacing w:line="360" w:lineRule="auto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>As situações de a</w:t>
      </w:r>
      <w:r w:rsidRPr="00471A53">
        <w:rPr>
          <w:rFonts w:ascii="Gill Sans MT" w:hAnsi="Gill Sans MT"/>
          <w:sz w:val="22"/>
          <w:szCs w:val="22"/>
        </w:rPr>
        <w:t>fluências indevidas (chuvas, infiltrações, descargas industriais) podem sobrecarregar o sistema, causando problemas como descargas de emergência, danos estruturais e aumento de custos</w:t>
      </w:r>
      <w:r w:rsidRPr="00471A53">
        <w:rPr>
          <w:rFonts w:ascii="Gill Sans MT" w:hAnsi="Gill Sans MT"/>
          <w:sz w:val="22"/>
          <w:szCs w:val="22"/>
        </w:rPr>
        <w:t xml:space="preserve"> de operação e manutenção dos sistemas</w:t>
      </w:r>
      <w:r w:rsidRPr="00471A53">
        <w:rPr>
          <w:rFonts w:ascii="Gill Sans MT" w:hAnsi="Gill Sans MT"/>
          <w:sz w:val="22"/>
          <w:szCs w:val="22"/>
        </w:rPr>
        <w:t>.</w:t>
      </w:r>
    </w:p>
    <w:p w14:paraId="78E020A1" w14:textId="77777777" w:rsidR="009849D7" w:rsidRPr="00471A53" w:rsidRDefault="009849D7" w:rsidP="009849D7">
      <w:pPr>
        <w:spacing w:line="360" w:lineRule="auto"/>
        <w:rPr>
          <w:rFonts w:ascii="Gill Sans MT" w:hAnsi="Gill Sans MT"/>
          <w:sz w:val="22"/>
          <w:szCs w:val="22"/>
        </w:rPr>
      </w:pPr>
    </w:p>
    <w:p w14:paraId="5D70A1EB" w14:textId="53C980F8" w:rsidR="009849D7" w:rsidRDefault="009849D7" w:rsidP="009849D7">
      <w:pPr>
        <w:spacing w:line="360" w:lineRule="auto"/>
        <w:rPr>
          <w:rFonts w:ascii="Gill Sans MT" w:hAnsi="Gill Sans MT"/>
          <w:sz w:val="22"/>
          <w:szCs w:val="22"/>
        </w:rPr>
      </w:pPr>
      <w:r w:rsidRPr="00471A53">
        <w:rPr>
          <w:rFonts w:ascii="Gill Sans MT" w:hAnsi="Gill Sans MT"/>
          <w:sz w:val="22"/>
          <w:szCs w:val="22"/>
        </w:rPr>
        <w:t xml:space="preserve">Assim sendo, solicitamos à ARH do Alentejo que suspenda da </w:t>
      </w:r>
      <w:r w:rsidR="00C56C2F" w:rsidRPr="00471A53">
        <w:rPr>
          <w:rFonts w:ascii="Gill Sans MT" w:hAnsi="Gill Sans MT"/>
          <w:sz w:val="22"/>
          <w:szCs w:val="22"/>
        </w:rPr>
        <w:t>LURH nº L001763.2021.RH7</w:t>
      </w:r>
      <w:r w:rsidRPr="00471A53">
        <w:rPr>
          <w:rFonts w:ascii="Gill Sans MT" w:hAnsi="Gill Sans MT"/>
          <w:sz w:val="22"/>
          <w:szCs w:val="22"/>
        </w:rPr>
        <w:t>, com efeitos à data da sua emissão, o cumprimento do VLE relativo ao caudal e que num próxim</w:t>
      </w:r>
      <w:r w:rsidR="00C56C2F" w:rsidRPr="00471A53">
        <w:rPr>
          <w:rFonts w:ascii="Gill Sans MT" w:hAnsi="Gill Sans MT"/>
          <w:sz w:val="22"/>
          <w:szCs w:val="22"/>
        </w:rPr>
        <w:t>o Título</w:t>
      </w:r>
      <w:r w:rsidRPr="00471A53">
        <w:rPr>
          <w:rFonts w:ascii="Gill Sans MT" w:hAnsi="Gill Sans MT"/>
          <w:sz w:val="22"/>
          <w:szCs w:val="22"/>
        </w:rPr>
        <w:t xml:space="preserve"> este VLE não seja considerado.</w:t>
      </w:r>
    </w:p>
    <w:p w14:paraId="661C9699" w14:textId="77777777" w:rsidR="00132C7E" w:rsidRPr="000E4B99" w:rsidRDefault="00132C7E" w:rsidP="00132C7E">
      <w:pPr>
        <w:pStyle w:val="PargrafodaLista"/>
        <w:rPr>
          <w:rFonts w:ascii="Gill Sans MT" w:hAnsi="Gill Sans MT"/>
          <w:sz w:val="22"/>
          <w:szCs w:val="22"/>
        </w:rPr>
      </w:pPr>
    </w:p>
    <w:p w14:paraId="745B0E26" w14:textId="785F4253" w:rsidR="00575863" w:rsidRPr="00006026" w:rsidRDefault="002825A1" w:rsidP="009849D7">
      <w:pPr>
        <w:spacing w:line="360" w:lineRule="auto"/>
        <w:ind w:right="-1"/>
        <w:rPr>
          <w:rFonts w:ascii="Gill Sans MT" w:hAnsi="Gill Sans MT"/>
          <w:sz w:val="22"/>
          <w:szCs w:val="22"/>
        </w:rPr>
      </w:pPr>
      <w:r>
        <w:rPr>
          <w:rFonts w:ascii="Gill Sans MT" w:hAnsi="Gill Sans MT"/>
          <w:sz w:val="22"/>
          <w:szCs w:val="22"/>
        </w:rPr>
        <w:t xml:space="preserve">Ficamos à disposição para qualquer esclarecimento que considerem necessário, sendo que para o efeito pode ser contactado a Eng.ª Catarina Couto através do telefone 938025981 ou endereço eletrónico </w:t>
      </w:r>
      <w:hyperlink r:id="rId12" w:history="1">
        <w:r w:rsidRPr="0021679F">
          <w:rPr>
            <w:rStyle w:val="Hiperligao"/>
            <w:rFonts w:ascii="Gill Sans MT" w:hAnsi="Gill Sans MT"/>
            <w:sz w:val="22"/>
            <w:szCs w:val="22"/>
          </w:rPr>
          <w:t>catarina.couto@adp.p</w:t>
        </w:r>
      </w:hyperlink>
      <w:r>
        <w:rPr>
          <w:rStyle w:val="Hiperligao"/>
          <w:rFonts w:ascii="Gill Sans MT" w:hAnsi="Gill Sans MT"/>
          <w:sz w:val="22"/>
          <w:szCs w:val="22"/>
        </w:rPr>
        <w:t>t.</w:t>
      </w:r>
    </w:p>
    <w:p w14:paraId="7B968022" w14:textId="17096F6C" w:rsidR="00771CF4" w:rsidRPr="00006026" w:rsidRDefault="00771CF4" w:rsidP="0091380A">
      <w:pPr>
        <w:ind w:right="-427"/>
        <w:jc w:val="center"/>
        <w:rPr>
          <w:rFonts w:ascii="Gill Sans MT" w:hAnsi="Gill Sans MT"/>
          <w:sz w:val="22"/>
          <w:szCs w:val="22"/>
        </w:rPr>
      </w:pPr>
    </w:p>
    <w:sectPr w:rsidR="00771CF4" w:rsidRPr="00006026" w:rsidSect="00ED43E5">
      <w:headerReference w:type="default" r:id="rId13"/>
      <w:pgSz w:w="11907" w:h="16840" w:code="9"/>
      <w:pgMar w:top="2836" w:right="1559" w:bottom="1985" w:left="1560" w:header="426" w:footer="1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8FAF2" w14:textId="77777777" w:rsidR="007023D2" w:rsidRDefault="007023D2">
      <w:r>
        <w:separator/>
      </w:r>
    </w:p>
  </w:endnote>
  <w:endnote w:type="continuationSeparator" w:id="0">
    <w:p w14:paraId="4B4AD206" w14:textId="77777777" w:rsidR="007023D2" w:rsidRDefault="00702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illSan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ZapfChancery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Std">
    <w:altName w:val="Gill Sans MT"/>
    <w:charset w:val="00"/>
    <w:family w:val="auto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D4C01" w14:textId="77777777" w:rsidR="007023D2" w:rsidRDefault="007023D2">
      <w:r>
        <w:separator/>
      </w:r>
    </w:p>
  </w:footnote>
  <w:footnote w:type="continuationSeparator" w:id="0">
    <w:p w14:paraId="7C565F87" w14:textId="77777777" w:rsidR="007023D2" w:rsidRDefault="00702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319EF" w14:textId="77777777" w:rsidR="00BB0B1C" w:rsidRDefault="00375B56">
    <w:pPr>
      <w:pStyle w:val="Cabealho"/>
      <w:rPr>
        <w:noProof/>
        <w:lang w:val="en-US"/>
      </w:rPr>
    </w:pPr>
    <w:r>
      <w:rPr>
        <w:noProof/>
        <w:lang w:eastAsia="pt-PT"/>
      </w:rPr>
      <w:drawing>
        <wp:anchor distT="0" distB="0" distL="114300" distR="114300" simplePos="0" relativeHeight="251661312" behindDoc="1" locked="0" layoutInCell="1" allowOverlap="1" wp14:anchorId="772553C3" wp14:editId="123DD852">
          <wp:simplePos x="0" y="0"/>
          <wp:positionH relativeFrom="column">
            <wp:posOffset>-977900</wp:posOffset>
          </wp:positionH>
          <wp:positionV relativeFrom="paragraph">
            <wp:posOffset>-308610</wp:posOffset>
          </wp:positionV>
          <wp:extent cx="7599346" cy="107467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I141_carta_AdV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9346" cy="10746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E6E6C7" w14:textId="774F82D0" w:rsidR="00C157CB" w:rsidRDefault="00375B56" w:rsidP="001A3803">
    <w:pPr>
      <w:pStyle w:val="Cabealho"/>
      <w:ind w:left="426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585E6CF" wp14:editId="405A5C53">
              <wp:simplePos x="0" y="0"/>
              <wp:positionH relativeFrom="column">
                <wp:posOffset>1613535</wp:posOffset>
              </wp:positionH>
              <wp:positionV relativeFrom="paragraph">
                <wp:posOffset>1042670</wp:posOffset>
              </wp:positionV>
              <wp:extent cx="2667000" cy="381000"/>
              <wp:effectExtent l="635" t="1270" r="0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70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3271D" w14:textId="77777777" w:rsidR="00C157CB" w:rsidRPr="00377C37" w:rsidRDefault="00C157CB" w:rsidP="00377C37">
                          <w:pPr>
                            <w:rPr>
                              <w:rFonts w:ascii="Gill Sans Std" w:hAnsi="Gill Sans Std"/>
                              <w:b/>
                              <w:color w:val="FFFFFF" w:themeColor="background1"/>
                              <w:sz w:val="22"/>
                            </w:rPr>
                          </w:pPr>
                          <w:r w:rsidRPr="00377C37">
                            <w:rPr>
                              <w:rFonts w:ascii="Gill Sans Std" w:hAnsi="Gill Sans Std"/>
                              <w:b/>
                              <w:color w:val="FFFFFF" w:themeColor="background1"/>
                              <w:sz w:val="22"/>
                            </w:rPr>
                            <w:t xml:space="preserve">COMUNICAÇÃO </w:t>
                          </w:r>
                          <w:r w:rsidR="003E4232">
                            <w:rPr>
                              <w:rFonts w:ascii="Gill Sans Std" w:hAnsi="Gill Sans Std"/>
                              <w:b/>
                              <w:color w:val="FFFFFF" w:themeColor="background1"/>
                              <w:sz w:val="22"/>
                            </w:rPr>
                            <w:t>INTERNA</w:t>
                          </w:r>
                        </w:p>
                        <w:p w14:paraId="34004626" w14:textId="77777777" w:rsidR="00C157CB" w:rsidRPr="00377C37" w:rsidRDefault="00C157CB">
                          <w:pPr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85E6C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27.05pt;margin-top:82.1pt;width:210pt;height:3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" filled="f" stroked="f">
              <v:textbox inset=",7.2pt,,7.2pt">
                <w:txbxContent>
                  <w:p w14:paraId="2003271D" w14:textId="77777777" w:rsidR="00C157CB" w:rsidRPr="00377C37" w:rsidRDefault="00C157CB" w:rsidP="00377C37">
                    <w:pPr>
                      <w:rPr>
                        <w:rFonts w:ascii="Gill Sans Std" w:hAnsi="Gill Sans Std"/>
                        <w:b/>
                        <w:color w:val="FFFFFF" w:themeColor="background1"/>
                        <w:sz w:val="22"/>
                      </w:rPr>
                    </w:pPr>
                    <w:r w:rsidRPr="00377C37">
                      <w:rPr>
                        <w:rFonts w:ascii="Gill Sans Std" w:hAnsi="Gill Sans Std"/>
                        <w:b/>
                        <w:color w:val="FFFFFF" w:themeColor="background1"/>
                        <w:sz w:val="22"/>
                      </w:rPr>
                      <w:t xml:space="preserve">COMUNICAÇÃO </w:t>
                    </w:r>
                    <w:r w:rsidR="003E4232">
                      <w:rPr>
                        <w:rFonts w:ascii="Gill Sans Std" w:hAnsi="Gill Sans Std"/>
                        <w:b/>
                        <w:color w:val="FFFFFF" w:themeColor="background1"/>
                        <w:sz w:val="22"/>
                      </w:rPr>
                      <w:t>INTERNA</w:t>
                    </w:r>
                  </w:p>
                  <w:p w14:paraId="34004626" w14:textId="77777777" w:rsidR="00C157CB" w:rsidRPr="00377C37" w:rsidRDefault="00C157CB">
                    <w:pPr>
                      <w:rPr>
                        <w:sz w:val="22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A88C0C" wp14:editId="3D67F9D4">
              <wp:simplePos x="0" y="0"/>
              <wp:positionH relativeFrom="column">
                <wp:posOffset>4204335</wp:posOffset>
              </wp:positionH>
              <wp:positionV relativeFrom="paragraph">
                <wp:posOffset>966470</wp:posOffset>
              </wp:positionV>
              <wp:extent cx="0" cy="533400"/>
              <wp:effectExtent l="13335" t="13970" r="24765" b="24130"/>
              <wp:wrapNone/>
              <wp:docPr id="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34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38100" dist="25400" dir="5400000" algn="ctr" rotWithShape="0">
                                <a:srgbClr val="000000">
                                  <a:alpha val="35001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A5CFB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1.05pt,76.1pt" to="331.05pt,1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" strokecolor="white [3212]" strokeweight="1pt">
              <v:shadow color="black" opacity="22938f" offset="0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4286252"/>
    <w:lvl w:ilvl="0">
      <w:numFmt w:val="decimal"/>
      <w:lvlText w:val="*"/>
      <w:lvlJc w:val="left"/>
    </w:lvl>
  </w:abstractNum>
  <w:abstractNum w:abstractNumId="1" w15:restartNumberingAfterBreak="0">
    <w:nsid w:val="00D76C53"/>
    <w:multiLevelType w:val="hybridMultilevel"/>
    <w:tmpl w:val="034E255A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Symbol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Symbol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3255475"/>
    <w:multiLevelType w:val="hybridMultilevel"/>
    <w:tmpl w:val="28769FF2"/>
    <w:lvl w:ilvl="0" w:tplc="71ECE752">
      <w:numFmt w:val="bullet"/>
      <w:lvlText w:val="•"/>
      <w:lvlJc w:val="left"/>
      <w:pPr>
        <w:ind w:left="720" w:hanging="360"/>
      </w:pPr>
      <w:rPr>
        <w:rFonts w:ascii="Gill Sans MT" w:eastAsia="Times New Roman" w:hAnsi="Gill Sans MT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72593"/>
    <w:multiLevelType w:val="hybridMultilevel"/>
    <w:tmpl w:val="80105CA4"/>
    <w:lvl w:ilvl="0" w:tplc="04090001">
      <w:start w:val="1"/>
      <w:numFmt w:val="bullet"/>
      <w:lvlText w:val=""/>
      <w:lvlJc w:val="left"/>
      <w:pPr>
        <w:tabs>
          <w:tab w:val="num" w:pos="2475"/>
        </w:tabs>
        <w:ind w:left="24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95"/>
        </w:tabs>
        <w:ind w:left="3195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15"/>
        </w:tabs>
        <w:ind w:left="3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35"/>
        </w:tabs>
        <w:ind w:left="4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55"/>
        </w:tabs>
        <w:ind w:left="5355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75"/>
        </w:tabs>
        <w:ind w:left="6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95"/>
        </w:tabs>
        <w:ind w:left="6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15"/>
        </w:tabs>
        <w:ind w:left="7515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35"/>
        </w:tabs>
        <w:ind w:left="8235" w:hanging="360"/>
      </w:pPr>
      <w:rPr>
        <w:rFonts w:ascii="Wingdings" w:hAnsi="Wingdings" w:hint="default"/>
      </w:rPr>
    </w:lvl>
  </w:abstractNum>
  <w:abstractNum w:abstractNumId="4" w15:restartNumberingAfterBreak="0">
    <w:nsid w:val="05430B19"/>
    <w:multiLevelType w:val="hybridMultilevel"/>
    <w:tmpl w:val="CB5E6EBE"/>
    <w:lvl w:ilvl="0" w:tplc="0816000F">
      <w:start w:val="1"/>
      <w:numFmt w:val="decimal"/>
      <w:lvlText w:val="%1.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8E03648"/>
    <w:multiLevelType w:val="hybridMultilevel"/>
    <w:tmpl w:val="188C287E"/>
    <w:lvl w:ilvl="0" w:tplc="BD6A45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D713BD"/>
    <w:multiLevelType w:val="hybridMultilevel"/>
    <w:tmpl w:val="A77E0602"/>
    <w:lvl w:ilvl="0" w:tplc="1AD48D9E">
      <w:start w:val="1"/>
      <w:numFmt w:val="lowerRoman"/>
      <w:lvlText w:val="%1)"/>
      <w:lvlJc w:val="left"/>
      <w:pPr>
        <w:ind w:left="737" w:hanging="377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C7CA1"/>
    <w:multiLevelType w:val="hybridMultilevel"/>
    <w:tmpl w:val="000E8BF8"/>
    <w:lvl w:ilvl="0" w:tplc="08160017">
      <w:start w:val="1"/>
      <w:numFmt w:val="lowerLetter"/>
      <w:lvlText w:val="%1)"/>
      <w:lvlJc w:val="left"/>
      <w:pPr>
        <w:ind w:left="1004" w:hanging="360"/>
      </w:pPr>
    </w:lvl>
    <w:lvl w:ilvl="1" w:tplc="08160019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59106AC"/>
    <w:multiLevelType w:val="hybridMultilevel"/>
    <w:tmpl w:val="2EEC6FA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19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6394EA5"/>
    <w:multiLevelType w:val="hybridMultilevel"/>
    <w:tmpl w:val="5BF89886"/>
    <w:lvl w:ilvl="0" w:tplc="B36817F2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D754D"/>
    <w:multiLevelType w:val="hybridMultilevel"/>
    <w:tmpl w:val="C7FC90E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F4910"/>
    <w:multiLevelType w:val="hybridMultilevel"/>
    <w:tmpl w:val="188C287E"/>
    <w:lvl w:ilvl="0" w:tplc="BD6A45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935B64"/>
    <w:multiLevelType w:val="hybridMultilevel"/>
    <w:tmpl w:val="53928DB4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2638C"/>
    <w:multiLevelType w:val="hybridMultilevel"/>
    <w:tmpl w:val="D22A0ED2"/>
    <w:lvl w:ilvl="0" w:tplc="DC8EF794">
      <w:start w:val="1"/>
      <w:numFmt w:val="lowerLetter"/>
      <w:lvlText w:val="%1)"/>
      <w:lvlJc w:val="left"/>
      <w:pPr>
        <w:ind w:left="1080" w:hanging="720"/>
      </w:pPr>
      <w:rPr>
        <w:rFonts w:ascii="GillSans" w:eastAsia="Times New Roman" w:hAnsi="GillSans" w:cs="Times New Roman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3B03DE"/>
    <w:multiLevelType w:val="hybridMultilevel"/>
    <w:tmpl w:val="9CF25E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D08ED"/>
    <w:multiLevelType w:val="hybridMultilevel"/>
    <w:tmpl w:val="45869542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5D3F98"/>
    <w:multiLevelType w:val="hybridMultilevel"/>
    <w:tmpl w:val="E9C82E62"/>
    <w:lvl w:ilvl="0" w:tplc="7C9852B2">
      <w:start w:val="1"/>
      <w:numFmt w:val="bullet"/>
      <w:lvlText w:val="■"/>
      <w:lvlJc w:val="left"/>
      <w:pPr>
        <w:tabs>
          <w:tab w:val="num" w:pos="2187"/>
        </w:tabs>
        <w:ind w:left="2187" w:hanging="360"/>
      </w:pPr>
      <w:rPr>
        <w:rFonts w:ascii="ZapfChancery" w:hAnsi="ZapfChancery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A61672"/>
    <w:multiLevelType w:val="hybridMultilevel"/>
    <w:tmpl w:val="95B849C8"/>
    <w:lvl w:ilvl="0" w:tplc="08160017">
      <w:start w:val="1"/>
      <w:numFmt w:val="lowerLetter"/>
      <w:lvlText w:val="%1)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656278"/>
    <w:multiLevelType w:val="hybridMultilevel"/>
    <w:tmpl w:val="0EC4D8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A2ED3"/>
    <w:multiLevelType w:val="hybridMultilevel"/>
    <w:tmpl w:val="591C0EC6"/>
    <w:lvl w:ilvl="0" w:tplc="08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0" w15:restartNumberingAfterBreak="0">
    <w:nsid w:val="4A061B3B"/>
    <w:multiLevelType w:val="multilevel"/>
    <w:tmpl w:val="E9C82E62"/>
    <w:lvl w:ilvl="0">
      <w:start w:val="1"/>
      <w:numFmt w:val="bullet"/>
      <w:lvlText w:val="■"/>
      <w:lvlJc w:val="left"/>
      <w:pPr>
        <w:tabs>
          <w:tab w:val="num" w:pos="2187"/>
        </w:tabs>
        <w:ind w:left="2187" w:hanging="360"/>
      </w:pPr>
      <w:rPr>
        <w:rFonts w:ascii="ZapfChancery" w:hAnsi="ZapfChancery" w:hint="default"/>
        <w:color w:val="auto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7F4AE7"/>
    <w:multiLevelType w:val="multilevel"/>
    <w:tmpl w:val="AAF28E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550B50C7"/>
    <w:multiLevelType w:val="hybridMultilevel"/>
    <w:tmpl w:val="73840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B6607E"/>
    <w:multiLevelType w:val="hybridMultilevel"/>
    <w:tmpl w:val="3AD0A74C"/>
    <w:lvl w:ilvl="0" w:tplc="14CE7E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221757"/>
    <w:multiLevelType w:val="hybridMultilevel"/>
    <w:tmpl w:val="503C9D86"/>
    <w:lvl w:ilvl="0" w:tplc="08160019">
      <w:start w:val="1"/>
      <w:numFmt w:val="lowerLetter"/>
      <w:lvlText w:val="%1.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5C8828F6"/>
    <w:multiLevelType w:val="hybridMultilevel"/>
    <w:tmpl w:val="1B38AF26"/>
    <w:lvl w:ilvl="0" w:tplc="D2A24E56">
      <w:start w:val="1"/>
      <w:numFmt w:val="lowerRoman"/>
      <w:lvlText w:val="iv.%1."/>
      <w:lvlJc w:val="right"/>
      <w:pPr>
        <w:ind w:left="142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6087777C"/>
    <w:multiLevelType w:val="hybridMultilevel"/>
    <w:tmpl w:val="470E5698"/>
    <w:lvl w:ilvl="0" w:tplc="08160019">
      <w:start w:val="1"/>
      <w:numFmt w:val="lowerLetter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94687E"/>
    <w:multiLevelType w:val="hybridMultilevel"/>
    <w:tmpl w:val="E6A87F8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444423F"/>
    <w:multiLevelType w:val="hybridMultilevel"/>
    <w:tmpl w:val="7F72AFAC"/>
    <w:lvl w:ilvl="0" w:tplc="3FC4957C">
      <w:start w:val="1"/>
      <w:numFmt w:val="bullet"/>
      <w:lvlText w:val=""/>
      <w:lvlJc w:val="left"/>
      <w:pPr>
        <w:tabs>
          <w:tab w:val="num" w:pos="1529"/>
        </w:tabs>
        <w:ind w:left="15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3873F3"/>
    <w:multiLevelType w:val="hybridMultilevel"/>
    <w:tmpl w:val="DF1A6E56"/>
    <w:lvl w:ilvl="0" w:tplc="3FC4957C">
      <w:start w:val="1"/>
      <w:numFmt w:val="bullet"/>
      <w:lvlText w:val=""/>
      <w:lvlJc w:val="left"/>
      <w:pPr>
        <w:tabs>
          <w:tab w:val="num" w:pos="2187"/>
        </w:tabs>
        <w:ind w:left="2187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7A2382"/>
    <w:multiLevelType w:val="hybridMultilevel"/>
    <w:tmpl w:val="188C287E"/>
    <w:lvl w:ilvl="0" w:tplc="BD6A45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E160B9C"/>
    <w:multiLevelType w:val="hybridMultilevel"/>
    <w:tmpl w:val="34168442"/>
    <w:lvl w:ilvl="0" w:tplc="51AC82B0">
      <w:start w:val="1"/>
      <w:numFmt w:val="lowerLetter"/>
      <w:lvlText w:val="%1)"/>
      <w:lvlJc w:val="left"/>
      <w:pPr>
        <w:tabs>
          <w:tab w:val="num" w:pos="1589"/>
        </w:tabs>
        <w:ind w:left="1589" w:hanging="420"/>
      </w:pPr>
      <w:rPr>
        <w:rFonts w:hint="default"/>
      </w:rPr>
    </w:lvl>
    <w:lvl w:ilvl="1" w:tplc="3FC4957C">
      <w:start w:val="1"/>
      <w:numFmt w:val="bullet"/>
      <w:lvlText w:val=""/>
      <w:lvlJc w:val="left"/>
      <w:pPr>
        <w:tabs>
          <w:tab w:val="num" w:pos="2249"/>
        </w:tabs>
        <w:ind w:left="2249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69"/>
        </w:tabs>
        <w:ind w:left="29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89"/>
        </w:tabs>
        <w:ind w:left="36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09"/>
        </w:tabs>
        <w:ind w:left="44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29"/>
        </w:tabs>
        <w:ind w:left="51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49"/>
        </w:tabs>
        <w:ind w:left="58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69"/>
        </w:tabs>
        <w:ind w:left="65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89"/>
        </w:tabs>
        <w:ind w:left="7289" w:hanging="180"/>
      </w:pPr>
    </w:lvl>
  </w:abstractNum>
  <w:abstractNum w:abstractNumId="32" w15:restartNumberingAfterBreak="0">
    <w:nsid w:val="727A7F47"/>
    <w:multiLevelType w:val="hybridMultilevel"/>
    <w:tmpl w:val="5AF84F3A"/>
    <w:lvl w:ilvl="0" w:tplc="D864F6DE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77067D7"/>
    <w:multiLevelType w:val="hybridMultilevel"/>
    <w:tmpl w:val="C56A1902"/>
    <w:lvl w:ilvl="0" w:tplc="8504693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791D1273"/>
    <w:multiLevelType w:val="hybridMultilevel"/>
    <w:tmpl w:val="CCD2503E"/>
    <w:lvl w:ilvl="0" w:tplc="08160017">
      <w:start w:val="1"/>
      <w:numFmt w:val="lowerLetter"/>
      <w:lvlText w:val="%1)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AE278B0"/>
    <w:multiLevelType w:val="hybridMultilevel"/>
    <w:tmpl w:val="2EC49734"/>
    <w:lvl w:ilvl="0" w:tplc="B36817F2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C7146A"/>
    <w:multiLevelType w:val="hybridMultilevel"/>
    <w:tmpl w:val="96FCDF40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Symbol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Symbol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7E4A33F8"/>
    <w:multiLevelType w:val="hybridMultilevel"/>
    <w:tmpl w:val="95B849C8"/>
    <w:lvl w:ilvl="0" w:tplc="08160017">
      <w:start w:val="1"/>
      <w:numFmt w:val="lowerLetter"/>
      <w:lvlText w:val="%1)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7293380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928" w:hanging="360"/>
        </w:pPr>
        <w:rPr>
          <w:rFonts w:ascii="Symbol" w:hAnsi="Symbol" w:hint="default"/>
        </w:rPr>
      </w:lvl>
    </w:lvlOverride>
  </w:num>
  <w:num w:numId="2" w16cid:durableId="113596183">
    <w:abstractNumId w:val="3"/>
  </w:num>
  <w:num w:numId="3" w16cid:durableId="890504543">
    <w:abstractNumId w:val="4"/>
  </w:num>
  <w:num w:numId="4" w16cid:durableId="1160653456">
    <w:abstractNumId w:val="36"/>
  </w:num>
  <w:num w:numId="5" w16cid:durableId="1442843798">
    <w:abstractNumId w:val="7"/>
  </w:num>
  <w:num w:numId="6" w16cid:durableId="1093936633">
    <w:abstractNumId w:val="21"/>
  </w:num>
  <w:num w:numId="7" w16cid:durableId="384525399">
    <w:abstractNumId w:val="16"/>
  </w:num>
  <w:num w:numId="8" w16cid:durableId="87310074">
    <w:abstractNumId w:val="20"/>
  </w:num>
  <w:num w:numId="9" w16cid:durableId="913200599">
    <w:abstractNumId w:val="29"/>
  </w:num>
  <w:num w:numId="10" w16cid:durableId="82653589">
    <w:abstractNumId w:val="28"/>
  </w:num>
  <w:num w:numId="11" w16cid:durableId="565186094">
    <w:abstractNumId w:val="31"/>
  </w:num>
  <w:num w:numId="12" w16cid:durableId="384448592">
    <w:abstractNumId w:val="2"/>
  </w:num>
  <w:num w:numId="13" w16cid:durableId="690302912">
    <w:abstractNumId w:val="13"/>
  </w:num>
  <w:num w:numId="14" w16cid:durableId="1652056864">
    <w:abstractNumId w:val="12"/>
  </w:num>
  <w:num w:numId="15" w16cid:durableId="1037702587">
    <w:abstractNumId w:val="1"/>
  </w:num>
  <w:num w:numId="16" w16cid:durableId="357201386">
    <w:abstractNumId w:val="24"/>
  </w:num>
  <w:num w:numId="17" w16cid:durableId="1309477345">
    <w:abstractNumId w:val="33"/>
  </w:num>
  <w:num w:numId="18" w16cid:durableId="1658726147">
    <w:abstractNumId w:val="18"/>
  </w:num>
  <w:num w:numId="19" w16cid:durableId="1443917439">
    <w:abstractNumId w:val="27"/>
  </w:num>
  <w:num w:numId="20" w16cid:durableId="526336027">
    <w:abstractNumId w:val="30"/>
  </w:num>
  <w:num w:numId="21" w16cid:durableId="1478917033">
    <w:abstractNumId w:val="15"/>
  </w:num>
  <w:num w:numId="22" w16cid:durableId="1234269407">
    <w:abstractNumId w:val="8"/>
  </w:num>
  <w:num w:numId="23" w16cid:durableId="796685817">
    <w:abstractNumId w:val="34"/>
  </w:num>
  <w:num w:numId="24" w16cid:durableId="1483739726">
    <w:abstractNumId w:val="5"/>
  </w:num>
  <w:num w:numId="25" w16cid:durableId="221602593">
    <w:abstractNumId w:val="19"/>
  </w:num>
  <w:num w:numId="26" w16cid:durableId="1941067014">
    <w:abstractNumId w:val="11"/>
  </w:num>
  <w:num w:numId="27" w16cid:durableId="1561594520">
    <w:abstractNumId w:val="14"/>
  </w:num>
  <w:num w:numId="28" w16cid:durableId="1098284907">
    <w:abstractNumId w:val="35"/>
  </w:num>
  <w:num w:numId="29" w16cid:durableId="1920746756">
    <w:abstractNumId w:val="9"/>
  </w:num>
  <w:num w:numId="30" w16cid:durableId="1109816286">
    <w:abstractNumId w:val="17"/>
  </w:num>
  <w:num w:numId="31" w16cid:durableId="631594943">
    <w:abstractNumId w:val="26"/>
  </w:num>
  <w:num w:numId="32" w16cid:durableId="106898898">
    <w:abstractNumId w:val="32"/>
  </w:num>
  <w:num w:numId="33" w16cid:durableId="1443257936">
    <w:abstractNumId w:val="25"/>
  </w:num>
  <w:num w:numId="34" w16cid:durableId="2065566176">
    <w:abstractNumId w:val="37"/>
  </w:num>
  <w:num w:numId="35" w16cid:durableId="1049455011">
    <w:abstractNumId w:val="22"/>
  </w:num>
  <w:num w:numId="36" w16cid:durableId="383674604">
    <w:abstractNumId w:val="10"/>
  </w:num>
  <w:num w:numId="37" w16cid:durableId="1440416510">
    <w:abstractNumId w:val="23"/>
  </w:num>
  <w:num w:numId="38" w16cid:durableId="1176725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2E8"/>
    <w:rsid w:val="00001821"/>
    <w:rsid w:val="0000331F"/>
    <w:rsid w:val="00005AF5"/>
    <w:rsid w:val="00006026"/>
    <w:rsid w:val="00023B08"/>
    <w:rsid w:val="000317E4"/>
    <w:rsid w:val="0003199F"/>
    <w:rsid w:val="00036ACB"/>
    <w:rsid w:val="00042998"/>
    <w:rsid w:val="000475A7"/>
    <w:rsid w:val="0005432E"/>
    <w:rsid w:val="000602B2"/>
    <w:rsid w:val="00061E26"/>
    <w:rsid w:val="000626FE"/>
    <w:rsid w:val="00066E8C"/>
    <w:rsid w:val="00072CB5"/>
    <w:rsid w:val="000775EF"/>
    <w:rsid w:val="00077959"/>
    <w:rsid w:val="0008186C"/>
    <w:rsid w:val="000819F9"/>
    <w:rsid w:val="000834CF"/>
    <w:rsid w:val="00087C8A"/>
    <w:rsid w:val="000A1900"/>
    <w:rsid w:val="000A55B2"/>
    <w:rsid w:val="000C3CF3"/>
    <w:rsid w:val="000C40CD"/>
    <w:rsid w:val="000C6CFE"/>
    <w:rsid w:val="000C7AE7"/>
    <w:rsid w:val="000D3100"/>
    <w:rsid w:val="000D3D92"/>
    <w:rsid w:val="000D43BD"/>
    <w:rsid w:val="000D7BDC"/>
    <w:rsid w:val="000E1BE9"/>
    <w:rsid w:val="000E4B99"/>
    <w:rsid w:val="000F1D65"/>
    <w:rsid w:val="000F5EE8"/>
    <w:rsid w:val="00105BCA"/>
    <w:rsid w:val="00113360"/>
    <w:rsid w:val="00116B09"/>
    <w:rsid w:val="00124F65"/>
    <w:rsid w:val="00125E08"/>
    <w:rsid w:val="001326F6"/>
    <w:rsid w:val="00132C7E"/>
    <w:rsid w:val="00133FC5"/>
    <w:rsid w:val="001375B6"/>
    <w:rsid w:val="00144E92"/>
    <w:rsid w:val="00146227"/>
    <w:rsid w:val="00161328"/>
    <w:rsid w:val="00161530"/>
    <w:rsid w:val="0018362E"/>
    <w:rsid w:val="001842C8"/>
    <w:rsid w:val="001851B1"/>
    <w:rsid w:val="00195C98"/>
    <w:rsid w:val="001A1F29"/>
    <w:rsid w:val="001A2C19"/>
    <w:rsid w:val="001A3803"/>
    <w:rsid w:val="001B205B"/>
    <w:rsid w:val="001B75ED"/>
    <w:rsid w:val="001C01E3"/>
    <w:rsid w:val="001C1A14"/>
    <w:rsid w:val="001C6AA5"/>
    <w:rsid w:val="001D19CC"/>
    <w:rsid w:val="001D1B17"/>
    <w:rsid w:val="001D1B1E"/>
    <w:rsid w:val="001D2ED3"/>
    <w:rsid w:val="001F1605"/>
    <w:rsid w:val="001F1785"/>
    <w:rsid w:val="001F22D1"/>
    <w:rsid w:val="001F2557"/>
    <w:rsid w:val="00202363"/>
    <w:rsid w:val="0021173C"/>
    <w:rsid w:val="002125E7"/>
    <w:rsid w:val="00212D40"/>
    <w:rsid w:val="002253C8"/>
    <w:rsid w:val="00231428"/>
    <w:rsid w:val="00232AE4"/>
    <w:rsid w:val="00234681"/>
    <w:rsid w:val="002373A4"/>
    <w:rsid w:val="00241270"/>
    <w:rsid w:val="0024380E"/>
    <w:rsid w:val="00247AA2"/>
    <w:rsid w:val="00250DE3"/>
    <w:rsid w:val="0025285B"/>
    <w:rsid w:val="00253191"/>
    <w:rsid w:val="002542E8"/>
    <w:rsid w:val="00260EB5"/>
    <w:rsid w:val="002640AD"/>
    <w:rsid w:val="002703AB"/>
    <w:rsid w:val="00272A50"/>
    <w:rsid w:val="00273A81"/>
    <w:rsid w:val="00273D90"/>
    <w:rsid w:val="002813B3"/>
    <w:rsid w:val="0028158D"/>
    <w:rsid w:val="002825A1"/>
    <w:rsid w:val="00293EE6"/>
    <w:rsid w:val="002944B7"/>
    <w:rsid w:val="00295E20"/>
    <w:rsid w:val="002A4347"/>
    <w:rsid w:val="002A4CD9"/>
    <w:rsid w:val="002B11AC"/>
    <w:rsid w:val="002B6E54"/>
    <w:rsid w:val="002C1734"/>
    <w:rsid w:val="002C5AD4"/>
    <w:rsid w:val="002C682F"/>
    <w:rsid w:val="002D53D9"/>
    <w:rsid w:val="002D72E2"/>
    <w:rsid w:val="002E0284"/>
    <w:rsid w:val="002E13F5"/>
    <w:rsid w:val="002E6E41"/>
    <w:rsid w:val="00303918"/>
    <w:rsid w:val="00306DF4"/>
    <w:rsid w:val="00310D21"/>
    <w:rsid w:val="0031559A"/>
    <w:rsid w:val="00316F5E"/>
    <w:rsid w:val="003175F4"/>
    <w:rsid w:val="00320E32"/>
    <w:rsid w:val="00325AD6"/>
    <w:rsid w:val="00326B90"/>
    <w:rsid w:val="00331E72"/>
    <w:rsid w:val="0033645E"/>
    <w:rsid w:val="00336D2C"/>
    <w:rsid w:val="00337992"/>
    <w:rsid w:val="003412C9"/>
    <w:rsid w:val="0034795A"/>
    <w:rsid w:val="00350A89"/>
    <w:rsid w:val="00356188"/>
    <w:rsid w:val="003562ED"/>
    <w:rsid w:val="00357681"/>
    <w:rsid w:val="003611C1"/>
    <w:rsid w:val="00364659"/>
    <w:rsid w:val="003671E1"/>
    <w:rsid w:val="00373895"/>
    <w:rsid w:val="00375B56"/>
    <w:rsid w:val="00377C37"/>
    <w:rsid w:val="003864E9"/>
    <w:rsid w:val="00387552"/>
    <w:rsid w:val="0039392B"/>
    <w:rsid w:val="00396B94"/>
    <w:rsid w:val="003A251F"/>
    <w:rsid w:val="003A3D42"/>
    <w:rsid w:val="003A40D8"/>
    <w:rsid w:val="003B6AC6"/>
    <w:rsid w:val="003C082A"/>
    <w:rsid w:val="003C551F"/>
    <w:rsid w:val="003E1033"/>
    <w:rsid w:val="003E4232"/>
    <w:rsid w:val="003E50B1"/>
    <w:rsid w:val="003F3A7A"/>
    <w:rsid w:val="004072FA"/>
    <w:rsid w:val="00407C21"/>
    <w:rsid w:val="00412C8C"/>
    <w:rsid w:val="0042138B"/>
    <w:rsid w:val="00421794"/>
    <w:rsid w:val="004402FE"/>
    <w:rsid w:val="004457DC"/>
    <w:rsid w:val="00454723"/>
    <w:rsid w:val="004573CA"/>
    <w:rsid w:val="004641DE"/>
    <w:rsid w:val="00471801"/>
    <w:rsid w:val="00471A53"/>
    <w:rsid w:val="00484A35"/>
    <w:rsid w:val="00484B36"/>
    <w:rsid w:val="00496E13"/>
    <w:rsid w:val="004A086C"/>
    <w:rsid w:val="004A6387"/>
    <w:rsid w:val="004B1A89"/>
    <w:rsid w:val="004B2CE7"/>
    <w:rsid w:val="004B4E8B"/>
    <w:rsid w:val="004C2CC6"/>
    <w:rsid w:val="004C6592"/>
    <w:rsid w:val="004C71A9"/>
    <w:rsid w:val="004D192C"/>
    <w:rsid w:val="004E18E1"/>
    <w:rsid w:val="004E532E"/>
    <w:rsid w:val="004E701A"/>
    <w:rsid w:val="004F30CF"/>
    <w:rsid w:val="00502909"/>
    <w:rsid w:val="00502F0D"/>
    <w:rsid w:val="00503457"/>
    <w:rsid w:val="00512ACA"/>
    <w:rsid w:val="0051786A"/>
    <w:rsid w:val="00521E27"/>
    <w:rsid w:val="00533D19"/>
    <w:rsid w:val="00535F55"/>
    <w:rsid w:val="00537E11"/>
    <w:rsid w:val="005422C8"/>
    <w:rsid w:val="005454DF"/>
    <w:rsid w:val="005516F9"/>
    <w:rsid w:val="00555567"/>
    <w:rsid w:val="00564FCB"/>
    <w:rsid w:val="00567ED6"/>
    <w:rsid w:val="00571998"/>
    <w:rsid w:val="00575863"/>
    <w:rsid w:val="0059128A"/>
    <w:rsid w:val="0059131A"/>
    <w:rsid w:val="005918D1"/>
    <w:rsid w:val="00594566"/>
    <w:rsid w:val="0059558E"/>
    <w:rsid w:val="005A16CC"/>
    <w:rsid w:val="005A3D62"/>
    <w:rsid w:val="005A52A2"/>
    <w:rsid w:val="005B5506"/>
    <w:rsid w:val="005C1BC9"/>
    <w:rsid w:val="005C1CFD"/>
    <w:rsid w:val="005C3925"/>
    <w:rsid w:val="005C4DEB"/>
    <w:rsid w:val="005C6C95"/>
    <w:rsid w:val="005C70ED"/>
    <w:rsid w:val="005D055E"/>
    <w:rsid w:val="005D1A4A"/>
    <w:rsid w:val="005E7EB7"/>
    <w:rsid w:val="005F2099"/>
    <w:rsid w:val="005F2149"/>
    <w:rsid w:val="005F52E0"/>
    <w:rsid w:val="005F6098"/>
    <w:rsid w:val="005F6201"/>
    <w:rsid w:val="00600B3B"/>
    <w:rsid w:val="00601D31"/>
    <w:rsid w:val="00610A68"/>
    <w:rsid w:val="006276D8"/>
    <w:rsid w:val="00627F48"/>
    <w:rsid w:val="006416B3"/>
    <w:rsid w:val="00644F17"/>
    <w:rsid w:val="006450DC"/>
    <w:rsid w:val="00653811"/>
    <w:rsid w:val="006602F8"/>
    <w:rsid w:val="006605DF"/>
    <w:rsid w:val="0066449B"/>
    <w:rsid w:val="00665F97"/>
    <w:rsid w:val="006747DF"/>
    <w:rsid w:val="006763FB"/>
    <w:rsid w:val="0067716E"/>
    <w:rsid w:val="00690AE0"/>
    <w:rsid w:val="00693142"/>
    <w:rsid w:val="00695109"/>
    <w:rsid w:val="006A0966"/>
    <w:rsid w:val="006A0E30"/>
    <w:rsid w:val="006A12C9"/>
    <w:rsid w:val="006A1E50"/>
    <w:rsid w:val="006A2850"/>
    <w:rsid w:val="006A3192"/>
    <w:rsid w:val="006A3B4B"/>
    <w:rsid w:val="006A6757"/>
    <w:rsid w:val="006A722D"/>
    <w:rsid w:val="006B352C"/>
    <w:rsid w:val="006B5713"/>
    <w:rsid w:val="006C0235"/>
    <w:rsid w:val="006C169B"/>
    <w:rsid w:val="006D1872"/>
    <w:rsid w:val="006D36F5"/>
    <w:rsid w:val="006D6134"/>
    <w:rsid w:val="006E254B"/>
    <w:rsid w:val="006E63C8"/>
    <w:rsid w:val="006E7A2F"/>
    <w:rsid w:val="006F0105"/>
    <w:rsid w:val="006F2D73"/>
    <w:rsid w:val="007023D2"/>
    <w:rsid w:val="00702842"/>
    <w:rsid w:val="00704E4C"/>
    <w:rsid w:val="00706351"/>
    <w:rsid w:val="00712F56"/>
    <w:rsid w:val="00715AA1"/>
    <w:rsid w:val="00716A4B"/>
    <w:rsid w:val="00720DBA"/>
    <w:rsid w:val="007211B2"/>
    <w:rsid w:val="00725C2C"/>
    <w:rsid w:val="00730582"/>
    <w:rsid w:val="00731AC5"/>
    <w:rsid w:val="00731FD1"/>
    <w:rsid w:val="00755A32"/>
    <w:rsid w:val="0077076B"/>
    <w:rsid w:val="00770B99"/>
    <w:rsid w:val="00771CF4"/>
    <w:rsid w:val="0077513A"/>
    <w:rsid w:val="00775608"/>
    <w:rsid w:val="0079266F"/>
    <w:rsid w:val="00796AD8"/>
    <w:rsid w:val="007A546C"/>
    <w:rsid w:val="007A5C03"/>
    <w:rsid w:val="007A5CE6"/>
    <w:rsid w:val="007B0F4D"/>
    <w:rsid w:val="007C5B15"/>
    <w:rsid w:val="007C5D28"/>
    <w:rsid w:val="007D23EA"/>
    <w:rsid w:val="007E051D"/>
    <w:rsid w:val="007E0F2E"/>
    <w:rsid w:val="007E7FE5"/>
    <w:rsid w:val="007F2DFC"/>
    <w:rsid w:val="007F3642"/>
    <w:rsid w:val="007F5C88"/>
    <w:rsid w:val="007F7C12"/>
    <w:rsid w:val="008128D8"/>
    <w:rsid w:val="00815057"/>
    <w:rsid w:val="00820EF6"/>
    <w:rsid w:val="008220D8"/>
    <w:rsid w:val="00822949"/>
    <w:rsid w:val="00830604"/>
    <w:rsid w:val="008330F9"/>
    <w:rsid w:val="00840AD0"/>
    <w:rsid w:val="00846641"/>
    <w:rsid w:val="008503BC"/>
    <w:rsid w:val="00850B07"/>
    <w:rsid w:val="008510FD"/>
    <w:rsid w:val="00853F84"/>
    <w:rsid w:val="0085562E"/>
    <w:rsid w:val="00857F6A"/>
    <w:rsid w:val="00862F2C"/>
    <w:rsid w:val="00863F59"/>
    <w:rsid w:val="00865B91"/>
    <w:rsid w:val="00867FB1"/>
    <w:rsid w:val="00871689"/>
    <w:rsid w:val="00871B28"/>
    <w:rsid w:val="00873FF4"/>
    <w:rsid w:val="008765AF"/>
    <w:rsid w:val="0087678C"/>
    <w:rsid w:val="00894F12"/>
    <w:rsid w:val="008961AE"/>
    <w:rsid w:val="0089666F"/>
    <w:rsid w:val="008975C1"/>
    <w:rsid w:val="008A0F4B"/>
    <w:rsid w:val="008A2447"/>
    <w:rsid w:val="008A4A1E"/>
    <w:rsid w:val="008A72A7"/>
    <w:rsid w:val="008B5EEB"/>
    <w:rsid w:val="008C5EDD"/>
    <w:rsid w:val="008D2194"/>
    <w:rsid w:val="008D618C"/>
    <w:rsid w:val="008D76AD"/>
    <w:rsid w:val="008E3AB5"/>
    <w:rsid w:val="008E4D51"/>
    <w:rsid w:val="008F137A"/>
    <w:rsid w:val="008F20CE"/>
    <w:rsid w:val="00907A68"/>
    <w:rsid w:val="0091380A"/>
    <w:rsid w:val="00923C05"/>
    <w:rsid w:val="009251D4"/>
    <w:rsid w:val="0094181B"/>
    <w:rsid w:val="0094668F"/>
    <w:rsid w:val="009468B5"/>
    <w:rsid w:val="00947EE6"/>
    <w:rsid w:val="00952AF2"/>
    <w:rsid w:val="009648DF"/>
    <w:rsid w:val="00973DDD"/>
    <w:rsid w:val="00977ACA"/>
    <w:rsid w:val="009849D7"/>
    <w:rsid w:val="00990AA8"/>
    <w:rsid w:val="009A39BB"/>
    <w:rsid w:val="009A4442"/>
    <w:rsid w:val="009C54AA"/>
    <w:rsid w:val="009D5BB7"/>
    <w:rsid w:val="009D7107"/>
    <w:rsid w:val="009E0CA4"/>
    <w:rsid w:val="009E1B40"/>
    <w:rsid w:val="00A01991"/>
    <w:rsid w:val="00A02106"/>
    <w:rsid w:val="00A14803"/>
    <w:rsid w:val="00A16EF3"/>
    <w:rsid w:val="00A32D77"/>
    <w:rsid w:val="00A34F9E"/>
    <w:rsid w:val="00A44B8B"/>
    <w:rsid w:val="00A475F0"/>
    <w:rsid w:val="00A61AE0"/>
    <w:rsid w:val="00A6712D"/>
    <w:rsid w:val="00A7212A"/>
    <w:rsid w:val="00A73672"/>
    <w:rsid w:val="00A73902"/>
    <w:rsid w:val="00A85AC4"/>
    <w:rsid w:val="00A95DCD"/>
    <w:rsid w:val="00A96310"/>
    <w:rsid w:val="00AC06F2"/>
    <w:rsid w:val="00AC1A19"/>
    <w:rsid w:val="00AC5DA3"/>
    <w:rsid w:val="00AD0192"/>
    <w:rsid w:val="00AD21D7"/>
    <w:rsid w:val="00AE1CCA"/>
    <w:rsid w:val="00AE1F0D"/>
    <w:rsid w:val="00AE388E"/>
    <w:rsid w:val="00AE62D3"/>
    <w:rsid w:val="00AE79D8"/>
    <w:rsid w:val="00AF0A74"/>
    <w:rsid w:val="00AF1DEB"/>
    <w:rsid w:val="00AF3D65"/>
    <w:rsid w:val="00B009FF"/>
    <w:rsid w:val="00B00D9E"/>
    <w:rsid w:val="00B04BA5"/>
    <w:rsid w:val="00B07303"/>
    <w:rsid w:val="00B10C5F"/>
    <w:rsid w:val="00B16107"/>
    <w:rsid w:val="00B24DBD"/>
    <w:rsid w:val="00B310AF"/>
    <w:rsid w:val="00B40208"/>
    <w:rsid w:val="00B42514"/>
    <w:rsid w:val="00B435B4"/>
    <w:rsid w:val="00B43CB5"/>
    <w:rsid w:val="00B44322"/>
    <w:rsid w:val="00B52C72"/>
    <w:rsid w:val="00B677ED"/>
    <w:rsid w:val="00B74B57"/>
    <w:rsid w:val="00B74BB3"/>
    <w:rsid w:val="00B75263"/>
    <w:rsid w:val="00B80D11"/>
    <w:rsid w:val="00B819EA"/>
    <w:rsid w:val="00B86385"/>
    <w:rsid w:val="00B91D57"/>
    <w:rsid w:val="00B95C8A"/>
    <w:rsid w:val="00BB0B1C"/>
    <w:rsid w:val="00BB2C23"/>
    <w:rsid w:val="00BB3B08"/>
    <w:rsid w:val="00BB6912"/>
    <w:rsid w:val="00BB6C4A"/>
    <w:rsid w:val="00BC032C"/>
    <w:rsid w:val="00BC3D25"/>
    <w:rsid w:val="00BC5BB9"/>
    <w:rsid w:val="00BD021C"/>
    <w:rsid w:val="00BD0F0D"/>
    <w:rsid w:val="00BD2CB2"/>
    <w:rsid w:val="00BD32BD"/>
    <w:rsid w:val="00BD4CB7"/>
    <w:rsid w:val="00BD6F31"/>
    <w:rsid w:val="00BE0BBC"/>
    <w:rsid w:val="00BE12CE"/>
    <w:rsid w:val="00BE166C"/>
    <w:rsid w:val="00BE5275"/>
    <w:rsid w:val="00BE6612"/>
    <w:rsid w:val="00BF0420"/>
    <w:rsid w:val="00C02D46"/>
    <w:rsid w:val="00C12EA4"/>
    <w:rsid w:val="00C148C7"/>
    <w:rsid w:val="00C157CB"/>
    <w:rsid w:val="00C23AE6"/>
    <w:rsid w:val="00C2631B"/>
    <w:rsid w:val="00C3018D"/>
    <w:rsid w:val="00C35591"/>
    <w:rsid w:val="00C413CD"/>
    <w:rsid w:val="00C52A6A"/>
    <w:rsid w:val="00C52E5D"/>
    <w:rsid w:val="00C55E7F"/>
    <w:rsid w:val="00C56C2F"/>
    <w:rsid w:val="00C56D65"/>
    <w:rsid w:val="00C60C0A"/>
    <w:rsid w:val="00C62191"/>
    <w:rsid w:val="00C71019"/>
    <w:rsid w:val="00C72714"/>
    <w:rsid w:val="00C769BF"/>
    <w:rsid w:val="00C811E8"/>
    <w:rsid w:val="00C87B60"/>
    <w:rsid w:val="00C97424"/>
    <w:rsid w:val="00CA45B2"/>
    <w:rsid w:val="00CA7B45"/>
    <w:rsid w:val="00CB5B9F"/>
    <w:rsid w:val="00CB7951"/>
    <w:rsid w:val="00CD0933"/>
    <w:rsid w:val="00CD483A"/>
    <w:rsid w:val="00CE4437"/>
    <w:rsid w:val="00CF7568"/>
    <w:rsid w:val="00D15180"/>
    <w:rsid w:val="00D16247"/>
    <w:rsid w:val="00D252A9"/>
    <w:rsid w:val="00D253F9"/>
    <w:rsid w:val="00D26803"/>
    <w:rsid w:val="00D30DBF"/>
    <w:rsid w:val="00D30FFD"/>
    <w:rsid w:val="00D31DCB"/>
    <w:rsid w:val="00D36EC8"/>
    <w:rsid w:val="00D42182"/>
    <w:rsid w:val="00D43C6C"/>
    <w:rsid w:val="00D52608"/>
    <w:rsid w:val="00D7179D"/>
    <w:rsid w:val="00D75DF4"/>
    <w:rsid w:val="00D763A7"/>
    <w:rsid w:val="00D774F8"/>
    <w:rsid w:val="00D83476"/>
    <w:rsid w:val="00D85E67"/>
    <w:rsid w:val="00DA2054"/>
    <w:rsid w:val="00DB1BC6"/>
    <w:rsid w:val="00DB3A8A"/>
    <w:rsid w:val="00DB4345"/>
    <w:rsid w:val="00DD1D4E"/>
    <w:rsid w:val="00DD33A8"/>
    <w:rsid w:val="00DE2299"/>
    <w:rsid w:val="00DE380A"/>
    <w:rsid w:val="00DE628B"/>
    <w:rsid w:val="00DE6C53"/>
    <w:rsid w:val="00DF3C11"/>
    <w:rsid w:val="00DF6F3E"/>
    <w:rsid w:val="00E047A9"/>
    <w:rsid w:val="00E06DCC"/>
    <w:rsid w:val="00E07CEB"/>
    <w:rsid w:val="00E07DB6"/>
    <w:rsid w:val="00E13563"/>
    <w:rsid w:val="00E14D3C"/>
    <w:rsid w:val="00E15188"/>
    <w:rsid w:val="00E16590"/>
    <w:rsid w:val="00E16870"/>
    <w:rsid w:val="00E21740"/>
    <w:rsid w:val="00E21A2A"/>
    <w:rsid w:val="00E2473A"/>
    <w:rsid w:val="00E30B93"/>
    <w:rsid w:val="00E31211"/>
    <w:rsid w:val="00E33B73"/>
    <w:rsid w:val="00E36892"/>
    <w:rsid w:val="00E46486"/>
    <w:rsid w:val="00E47D03"/>
    <w:rsid w:val="00E523EC"/>
    <w:rsid w:val="00E546DB"/>
    <w:rsid w:val="00E56481"/>
    <w:rsid w:val="00E6167A"/>
    <w:rsid w:val="00E66B95"/>
    <w:rsid w:val="00E677E8"/>
    <w:rsid w:val="00E71675"/>
    <w:rsid w:val="00E731F6"/>
    <w:rsid w:val="00E905AB"/>
    <w:rsid w:val="00E91424"/>
    <w:rsid w:val="00E93A40"/>
    <w:rsid w:val="00E959E7"/>
    <w:rsid w:val="00EA0241"/>
    <w:rsid w:val="00EA2372"/>
    <w:rsid w:val="00EA3385"/>
    <w:rsid w:val="00EB197E"/>
    <w:rsid w:val="00EB251B"/>
    <w:rsid w:val="00EB3F14"/>
    <w:rsid w:val="00EB43A1"/>
    <w:rsid w:val="00EB7F69"/>
    <w:rsid w:val="00EC63E7"/>
    <w:rsid w:val="00ED27B6"/>
    <w:rsid w:val="00ED31BA"/>
    <w:rsid w:val="00ED43E5"/>
    <w:rsid w:val="00ED7F7F"/>
    <w:rsid w:val="00EE69B4"/>
    <w:rsid w:val="00EF08E7"/>
    <w:rsid w:val="00F02B5D"/>
    <w:rsid w:val="00F02FFC"/>
    <w:rsid w:val="00F11AC4"/>
    <w:rsid w:val="00F12B67"/>
    <w:rsid w:val="00F12BDD"/>
    <w:rsid w:val="00F150AC"/>
    <w:rsid w:val="00F261F8"/>
    <w:rsid w:val="00F33C74"/>
    <w:rsid w:val="00F34074"/>
    <w:rsid w:val="00F3467D"/>
    <w:rsid w:val="00F35949"/>
    <w:rsid w:val="00F450F7"/>
    <w:rsid w:val="00F46CB7"/>
    <w:rsid w:val="00F631F4"/>
    <w:rsid w:val="00F63E14"/>
    <w:rsid w:val="00F6744A"/>
    <w:rsid w:val="00F6776B"/>
    <w:rsid w:val="00F977EF"/>
    <w:rsid w:val="00F97F73"/>
    <w:rsid w:val="00FB06FC"/>
    <w:rsid w:val="00FB5DFE"/>
    <w:rsid w:val="00FC2A07"/>
    <w:rsid w:val="00FC33A1"/>
    <w:rsid w:val="00FC72B7"/>
    <w:rsid w:val="00FD73CC"/>
    <w:rsid w:val="00FF27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3BFD2"/>
  <w15:docId w15:val="{0BF9CE94-D0EB-46D1-B113-865CF1BE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54DF"/>
    <w:pPr>
      <w:overflowPunct w:val="0"/>
      <w:autoSpaceDE w:val="0"/>
      <w:autoSpaceDN w:val="0"/>
      <w:adjustRightInd w:val="0"/>
      <w:jc w:val="both"/>
      <w:textAlignment w:val="baseline"/>
    </w:pPr>
    <w:rPr>
      <w:lang w:eastAsia="en-US"/>
    </w:rPr>
  </w:style>
  <w:style w:type="paragraph" w:styleId="Ttulo1">
    <w:name w:val="heading 1"/>
    <w:basedOn w:val="Normal"/>
    <w:next w:val="Normal"/>
    <w:qFormat/>
    <w:rsid w:val="00610A68"/>
    <w:pPr>
      <w:keepNext/>
      <w:spacing w:line="360" w:lineRule="auto"/>
      <w:ind w:left="567" w:hanging="567"/>
      <w:outlineLvl w:val="0"/>
    </w:pPr>
    <w:rPr>
      <w:rFonts w:ascii="Arial" w:hAnsi="Arial"/>
    </w:rPr>
  </w:style>
  <w:style w:type="paragraph" w:styleId="Ttulo2">
    <w:name w:val="heading 2"/>
    <w:basedOn w:val="Normal"/>
    <w:next w:val="Normal"/>
    <w:qFormat/>
    <w:rsid w:val="00610A68"/>
    <w:pPr>
      <w:keepNext/>
      <w:tabs>
        <w:tab w:val="left" w:pos="1701"/>
      </w:tabs>
      <w:spacing w:line="360" w:lineRule="atLeast"/>
      <w:ind w:left="709" w:firstLine="16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rsid w:val="00610A68"/>
    <w:pPr>
      <w:keepNext/>
      <w:tabs>
        <w:tab w:val="left" w:pos="1418"/>
        <w:tab w:val="left" w:pos="1701"/>
      </w:tabs>
      <w:spacing w:before="240"/>
      <w:ind w:left="709"/>
      <w:outlineLvl w:val="2"/>
    </w:pPr>
    <w:rPr>
      <w:rFonts w:ascii="Arial" w:hAnsi="Arial"/>
      <w:b/>
      <w:sz w:val="22"/>
    </w:rPr>
  </w:style>
  <w:style w:type="paragraph" w:styleId="Ttulo4">
    <w:name w:val="heading 4"/>
    <w:basedOn w:val="Normal"/>
    <w:next w:val="Normal"/>
    <w:qFormat/>
    <w:rsid w:val="00610A68"/>
    <w:pPr>
      <w:keepNext/>
      <w:tabs>
        <w:tab w:val="left" w:pos="1418"/>
        <w:tab w:val="left" w:pos="1701"/>
      </w:tabs>
      <w:spacing w:before="240"/>
      <w:ind w:left="709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rsid w:val="00610A68"/>
    <w:pPr>
      <w:keepNext/>
      <w:ind w:left="284"/>
      <w:outlineLvl w:val="4"/>
    </w:pPr>
    <w:rPr>
      <w:rFonts w:ascii="GillSans" w:hAnsi="GillSans"/>
    </w:rPr>
  </w:style>
  <w:style w:type="paragraph" w:styleId="Ttulo6">
    <w:name w:val="heading 6"/>
    <w:basedOn w:val="Normal"/>
    <w:next w:val="Normal"/>
    <w:qFormat/>
    <w:rsid w:val="00610A68"/>
    <w:pPr>
      <w:keepNext/>
      <w:tabs>
        <w:tab w:val="left" w:pos="142"/>
        <w:tab w:val="left" w:pos="1134"/>
      </w:tabs>
      <w:spacing w:line="360" w:lineRule="auto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rsid w:val="00610A68"/>
    <w:pPr>
      <w:keepNext/>
      <w:spacing w:line="360" w:lineRule="atLeast"/>
      <w:ind w:left="1560"/>
      <w:outlineLvl w:val="6"/>
    </w:pPr>
    <w:rPr>
      <w:rFonts w:ascii="GillSans" w:hAnsi="GillSan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10A68"/>
    <w:pPr>
      <w:tabs>
        <w:tab w:val="center" w:pos="4153"/>
        <w:tab w:val="right" w:pos="8306"/>
      </w:tabs>
    </w:pPr>
  </w:style>
  <w:style w:type="paragraph" w:styleId="Rodap">
    <w:name w:val="footer"/>
    <w:basedOn w:val="Normal"/>
    <w:rsid w:val="00610A68"/>
    <w:pPr>
      <w:tabs>
        <w:tab w:val="center" w:pos="4153"/>
        <w:tab w:val="right" w:pos="8306"/>
      </w:tabs>
    </w:pPr>
  </w:style>
  <w:style w:type="character" w:styleId="Nmerodepgina">
    <w:name w:val="page number"/>
    <w:basedOn w:val="Tipodeletrapredefinidodopargrafo"/>
    <w:rsid w:val="00610A68"/>
  </w:style>
  <w:style w:type="paragraph" w:styleId="Corpodetexto">
    <w:name w:val="Body Text"/>
    <w:basedOn w:val="Normal"/>
    <w:rsid w:val="00610A68"/>
    <w:pPr>
      <w:tabs>
        <w:tab w:val="left" w:pos="1620"/>
        <w:tab w:val="right" w:pos="8460"/>
      </w:tabs>
      <w:spacing w:before="60" w:line="320" w:lineRule="atLeast"/>
    </w:pPr>
    <w:rPr>
      <w:rFonts w:ascii="Arial" w:hAnsi="Arial"/>
      <w:sz w:val="22"/>
    </w:rPr>
  </w:style>
  <w:style w:type="paragraph" w:styleId="Corpodetexto2">
    <w:name w:val="Body Text 2"/>
    <w:basedOn w:val="Normal"/>
    <w:rsid w:val="00610A68"/>
    <w:pPr>
      <w:ind w:left="2127"/>
    </w:pPr>
    <w:rPr>
      <w:rFonts w:ascii="GillSans" w:hAnsi="GillSans"/>
      <w:sz w:val="22"/>
    </w:rPr>
  </w:style>
  <w:style w:type="paragraph" w:styleId="Avanodecorpodetexto2">
    <w:name w:val="Body Text Indent 2"/>
    <w:basedOn w:val="Normal"/>
    <w:rsid w:val="00610A68"/>
    <w:pPr>
      <w:tabs>
        <w:tab w:val="left" w:pos="1080"/>
      </w:tabs>
      <w:spacing w:line="360" w:lineRule="atLeast"/>
      <w:ind w:left="720"/>
    </w:pPr>
    <w:rPr>
      <w:rFonts w:ascii="Arial" w:hAnsi="Arial"/>
      <w:sz w:val="22"/>
    </w:rPr>
  </w:style>
  <w:style w:type="paragraph" w:styleId="Avanodecorpodetexto3">
    <w:name w:val="Body Text Indent 3"/>
    <w:basedOn w:val="Normal"/>
    <w:rsid w:val="00610A68"/>
    <w:pPr>
      <w:spacing w:line="360" w:lineRule="atLeast"/>
      <w:ind w:left="1004"/>
    </w:pPr>
    <w:rPr>
      <w:rFonts w:ascii="Arial" w:hAnsi="Arial"/>
    </w:rPr>
  </w:style>
  <w:style w:type="paragraph" w:styleId="Textodebloco">
    <w:name w:val="Block Text"/>
    <w:basedOn w:val="Normal"/>
    <w:rsid w:val="00610A68"/>
    <w:pPr>
      <w:spacing w:before="40"/>
      <w:ind w:left="2880" w:right="142" w:hanging="1800"/>
      <w:jc w:val="left"/>
    </w:pPr>
    <w:rPr>
      <w:rFonts w:ascii="GillSans" w:hAnsi="GillSans"/>
      <w:sz w:val="22"/>
    </w:rPr>
  </w:style>
  <w:style w:type="paragraph" w:styleId="Ttulo">
    <w:name w:val="Title"/>
    <w:basedOn w:val="Normal"/>
    <w:qFormat/>
    <w:rsid w:val="00610A68"/>
    <w:pPr>
      <w:jc w:val="center"/>
    </w:pPr>
    <w:rPr>
      <w:rFonts w:ascii="GillSans" w:hAnsi="GillSans"/>
      <w:sz w:val="32"/>
      <w:u w:val="single"/>
    </w:rPr>
  </w:style>
  <w:style w:type="paragraph" w:styleId="Avanodecorpodetexto">
    <w:name w:val="Body Text Indent"/>
    <w:basedOn w:val="Normal"/>
    <w:link w:val="AvanodecorpodetextoCarter"/>
    <w:rsid w:val="008C5EDD"/>
    <w:pPr>
      <w:spacing w:after="120"/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8C5EDD"/>
    <w:rPr>
      <w:lang w:eastAsia="en-US"/>
    </w:rPr>
  </w:style>
  <w:style w:type="paragraph" w:styleId="PargrafodaLista">
    <w:name w:val="List Paragraph"/>
    <w:basedOn w:val="Normal"/>
    <w:uiPriority w:val="34"/>
    <w:qFormat/>
    <w:rsid w:val="006F0105"/>
    <w:pPr>
      <w:ind w:left="708"/>
    </w:pPr>
  </w:style>
  <w:style w:type="paragraph" w:styleId="Textodebalo">
    <w:name w:val="Balloon Text"/>
    <w:basedOn w:val="Normal"/>
    <w:link w:val="TextodebaloCarter"/>
    <w:rsid w:val="004C2CC6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rsid w:val="004C2CC6"/>
    <w:rPr>
      <w:rFonts w:ascii="Tahoma" w:hAnsi="Tahoma" w:cs="Tahoma"/>
      <w:sz w:val="16"/>
      <w:szCs w:val="16"/>
      <w:lang w:eastAsia="en-US"/>
    </w:rPr>
  </w:style>
  <w:style w:type="table" w:styleId="TabelacomGrelha">
    <w:name w:val="Table Grid"/>
    <w:basedOn w:val="Tabelanormal"/>
    <w:uiPriority w:val="59"/>
    <w:rsid w:val="005E7EB7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semiHidden/>
    <w:unhideWhenUsed/>
    <w:rsid w:val="00555567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555567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555567"/>
    <w:rPr>
      <w:sz w:val="20"/>
      <w:szCs w:val="20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555567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555567"/>
    <w:rPr>
      <w:b/>
      <w:bCs/>
      <w:sz w:val="20"/>
      <w:szCs w:val="20"/>
      <w:lang w:eastAsia="en-US"/>
    </w:rPr>
  </w:style>
  <w:style w:type="paragraph" w:styleId="Reviso">
    <w:name w:val="Revision"/>
    <w:hidden/>
    <w:semiHidden/>
    <w:rsid w:val="00706351"/>
    <w:rPr>
      <w:lang w:eastAsia="en-US"/>
    </w:rPr>
  </w:style>
  <w:style w:type="character" w:styleId="Hiperligao">
    <w:name w:val="Hyperlink"/>
    <w:basedOn w:val="Tipodeletrapredefinidodopargrafo"/>
    <w:unhideWhenUsed/>
    <w:rsid w:val="002825A1"/>
    <w:rPr>
      <w:color w:val="0000FF" w:themeColor="hyperlink"/>
      <w:u w:val="single"/>
    </w:rPr>
  </w:style>
  <w:style w:type="paragraph" w:customStyle="1" w:styleId="Default">
    <w:name w:val="Default"/>
    <w:rsid w:val="009849D7"/>
    <w:pPr>
      <w:autoSpaceDE w:val="0"/>
      <w:autoSpaceDN w:val="0"/>
      <w:adjustRightInd w:val="0"/>
    </w:pPr>
    <w:rPr>
      <w:rFonts w:ascii="Gill Sans MT" w:hAnsi="Gill Sans MT" w:cs="Gill Sans M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catarina.couto@adp.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Quatotal\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517C81AE903A418A7DAC2877A9923E" ma:contentTypeVersion="10" ma:contentTypeDescription="Criar um novo documento." ma:contentTypeScope="" ma:versionID="ee9d6f97d098367dfb2c736e44a70fec">
  <xsd:schema xmlns:xsd="http://www.w3.org/2001/XMLSchema" xmlns:xs="http://www.w3.org/2001/XMLSchema" xmlns:p="http://schemas.microsoft.com/office/2006/metadata/properties" xmlns:ns2="51010995-e6ae-4252-87d3-f0e3e6b66731" xmlns:ns3="17436ae7-fe7f-4b62-98d5-89e1cceb7a96" targetNamespace="http://schemas.microsoft.com/office/2006/metadata/properties" ma:root="true" ma:fieldsID="478040a04394302fd07c792836806b4c" ns2:_="" ns3:_="">
    <xsd:import namespace="51010995-e6ae-4252-87d3-f0e3e6b66731"/>
    <xsd:import namespace="17436ae7-fe7f-4b62-98d5-89e1cceb7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10995-e6ae-4252-87d3-f0e3e6b667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5594fadf-0a0d-4f2b-92c1-bf67d400ec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36ae7-fe7f-4b62-98d5-89e1cceb7a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a16abdd-574c-4a9b-a33f-3a4524ed2284}" ma:internalName="TaxCatchAll" ma:showField="CatchAllData" ma:web="17436ae7-fe7f-4b62-98d5-89e1cceb7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MENU label="Campos" version="1">
  <NODE label="Novo Registo" type="NewCard" replaceValue="false">
    <FIELD label="Nº de Registo">
      <TAG><![CDATA[#NOVOREGISTO:NUMERO#]]></TAG>
      <VALUE><![CDATA[#NOVOREGISTO:NUMERO#]]></VALUE>
      <XPATH><![CDATA[/CARD/cardKeyToString]]></XPATH>
    </FIELD>
    <FIELD label="Código de barras do Nº de Registo" dtype="barcode" barcodetype="pdf417">
      <TAG><![CDATA[#NOVOREGISTO:CODIGOBARRAS#]]></TAG>
      <VALUE>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label="Data" dtype="D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label="Classificação" type="CardClassitication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label="Processo" type="CardProcess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label="Entidade" type="CardEntity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type="EntityFields" label="Código" source-type="EntityFields">
        <TAG><![CDATA[#NOVOREGISTO:ENTIDADE:Código#]]></TAG>
        <VALUE><![CDATA[#NOVOREGISTO:ENTIDADE:Código#]]></VALUE>
        <XPATH><![CDATA[/CARD/ENTITIES/ENTITY[TYPE='P']/PROPERTIES/PROPERTY[NAME='Código']/VALUE]]></XPATH>
      </FIELD>
      <FIELD type="EntityFields" label="Morada" source-type="EntityFields">
        <TAG><![CDATA[#NOVOREGISTO:ENTIDADE:Morada#]]></TAG>
        <VALUE><![CDATA[#NOVOREGISTO:ENTIDADE:Morada#]]></VALUE>
        <XPATH><![CDATA[/CARD/ENTITIES/ENTITY[TYPE='P']/PROPERTIES/PROPERTY[NAME='Morada']/VALUE]]></XPATH>
      </FIELD>
      <FIELD type="EntityFields" label="Código Postal" source-type="EntityFields">
        <TAG><![CDATA[#NOVOREGISTO:ENTIDADE:Código Postal#]]></TAG>
        <VALUE><![CDATA[#NOVOREGISTO:ENTIDADE:Código Postal#]]></VALUE>
        <XPATH><![CDATA[/CARD/ENTITIES/ENTITY[TYPE='P']/PROPERTIES/PROPERTY[NAME='Código Postal']/VALUE]]></XPATH>
      </FIELD>
      <FIELD type="EntityFields" label="Localidade" source-type="EntityFields">
        <TAG><![CDATA[#NOVOREGISTO:ENTIDADE:Localidade#]]></TAG>
        <VALUE><![CDATA[#NOVOREGISTO:ENTIDADE:Localidade#]]></VALUE>
        <XPATH><![CDATA[/CARD/ENTITIES/ENTITY[TYPE='P']/PROPERTIES/PROPERTY[NAME='Localidade']/VALUE]]></XPATH>
      </FIELD>
      <FIELD type="EntityFields" label="Telefone" source-type="EntityFields">
        <TAG><![CDATA[#NOVOREGISTO:ENTIDADE:Telefone#]]></TAG>
        <VALUE><![CDATA[#NOVOREGISTO:ENTIDADE:Telefone#]]></VALUE>
        <XPATH><![CDATA[/CARD/ENTITIES/ENTITY[TYPE='P']/PROPERTIES/PROPERTY[NAME='Telefone']/VALUE]]></XPATH>
      </FIELD>
    </NODE>
    <NODE label="Distribuição" type="CardDistribution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</NODE>
    <NODE label="Documento" type="CardDocument">
      <FIELD label="Referência" source-type="registerdocument">
        <TAG><![CDATA[#NOVOREGISTO:DOCUMENTO:REFERENCIA#]]></TAG>
        <VALUE><![CDATA[#NOVOREGISTO:DOCUMENTO:REFERENCIA#]]></VALUE>
        <XPATH><![CDATA[/REGISTERDOCUMENT/CARD/DOCUMENTS/DOCUMENT/REFERENCE]]></XPATH>
      </FIELD>
      <FIELD label="Tipo de Documento" source-type="registerdocument">
        <TAG><![CDATA[#NOVOREGISTO:DOCUMENTO:TIPO#]]></TAG>
        <VALUE><![CDATA[#NOVOREGISTO:DOCUMENTO:TIPO#]]></VALUE>
        <XPATH><![CDATA[/REGISTERDOCUMENT/CARD/DOCUMENTS/DOCUMENT/DOCUMENTTYPE]]></XPATH>
      </FIELD>
      <FIELD label="Data na Origem" source-type="registerdocument" dtype="D">
        <TAG><![CDATA[#NOVOREGISTO:DOCUMENTO:DATAORIGEM#]]></TAG>
        <VALUE><![CDATA[#NOVOREGISTO:DOCUMENTO:DATAORIGEM#]]></VALUE>
        <XPATH><![CDATA[/REGISTERDOCUMENT/CARD/DOCUMENTS/DOCUMENT/ORIGINDATE]]></XPATH>
      </FIELD>
    </NODE>
    <NODE label="Campos Adicionais..." isWindowSelector="true">
      <FIELD type="AdditionalFields" label="Custom_bool" source-type="AdditionalFields">
        <TAG><![CDATA[#NOVOREGISTO:CA:Custom_bool#]]></TAG>
        <VALUE><![CDATA[#NOVOREGISTO:CA:Custom_bool#]]></VALUE>
        <XPATH><![CDATA[/CARD/FIELDS/FIELD[FIELD='Custom_bool']/VALUE]]></XPATH>
      </FIELD>
      <FIELD type="AdditionalFields" label="Suporte" source-type="AdditionalFields">
        <TAG><![CDATA[#NOVOREGISTO:CA:Suporte#]]></TAG>
        <VALUE><![CDATA[#NOVOREGISTO:CA:Suporte#]]></VALUE>
        <XPATH><![CDATA[/CARD/FIELDS/FIELD[FIELD='Suporte']/VALUE]]></XPATH>
      </FIELD>
      <FIELD type="AdditionalFields" label="UO" source-type="AdditionalFields">
        <TAG><![CDATA[#NOVOREGISTO:CA:UO#]]></TAG>
        <VALUE><![CDATA[#NOVOREGISTO:CA:UO#]]></VALUE>
        <XPATH><![CDATA[/CARD/FIELDS/FIELD[FIELD='UO']/VALUE]]></XPATH>
      </FIELD>
      <FIELD type="AdditionalFields" label="Cliente" source-type="AdditionalFields">
        <TAG><![CDATA[#NOVOREGISTO:CA:Cliente#]]></TAG>
        <VALUE><![CDATA[#NOVOREGISTO:CA:Cliente#]]></VALUE>
        <XPATH><![CDATA[/CARD/FIELDS/FIELD[FIELD='Cliente']/VALUE]]></XPATH>
      </FIELD>
      <FIELD type="AdditionalFields" label="Num_Processo" source-type="AdditionalFields">
        <TAG><![CDATA[#NOVOREGISTO:CA:Num_Processo#]]></TAG>
        <VALUE><![CDATA[#NOVOREGISTO:CA:Num_Processo#]]></VALUE>
        <XPATH><![CDATA[/CARD/FIELDS/FIELD[FIELD='Num_Processo']/VALUE]]></XPATH>
      </FIELD>
      <FIELD type="AdditionalFields" label="Cod_Cliente" source-type="AdditionalFields">
        <TAG><![CDATA[#NOVOREGISTO:CA:Cod_Cliente#]]></TAG>
        <VALUE><![CDATA[#NOVOREGISTO:CA:Cod_Cliente#]]></VALUE>
        <XPATH><![CDATA[/CARD/FIELDS/FIELD[FIELD='Cod_Cliente']/VALUE]]></XPATH>
      </FIELD>
      <FIELD type="AdditionalFields" label="Nome_Cliente" source-type="AdditionalFields">
        <TAG><![CDATA[#NOVOREGISTO:CA:Nome_Cliente#]]></TAG>
        <VALUE><![CDATA[#NOVOREGISTO:CA:Nome_Cliente#]]></VALUE>
        <XPATH><![CDATA[/CARD/FIELDS/FIELD[FIELD='Nome_Cliente']/VALUE]]></XPATH>
      </FIELD>
      <FIELD type="AdditionalFields" label="Cod_Entidade" source-type="AdditionalFields">
        <TAG><![CDATA[#NOVOREGISTO:CA:Cod_Entidade#]]></TAG>
        <VALUE><![CDATA[#NOVOREGISTO:CA:Cod_Entidade#]]></VALUE>
        <XPATH><![CDATA[/CARD/FIELDS/FIELD[FIELD='Cod_Entidade']/VALUE]]></XPATH>
      </FIELD>
      <FIELD type="AdditionalFields" label="Nome_Entidade" source-type="AdditionalFields">
        <TAG><![CDATA[#NOVOREGISTO:CA:Nome_Entidade#]]></TAG>
        <VALUE><![CDATA[#NOVOREGISTO:CA:Nome_Entidade#]]></VALUE>
        <XPATH><![CDATA[/CARD/FIELDS/FIELD[FIELD='Nome_Entidade']/VALUE]]></XPATH>
      </FIELD>
      <FIELD type="AdditionalFields" label="Morada_A" source-type="AdditionalFields">
        <TAG><![CDATA[#NOVOREGISTO:CA:Morada_A#]]></TAG>
        <VALUE><![CDATA[#NOVOREGISTO:CA:Morada_A#]]></VALUE>
        <XPATH><![CDATA[/CARD/FIELDS/FIELD[FIELD='Morada_A']/VALUE]]></XPATH>
      </FIELD>
      <FIELD type="AdditionalFields" label="NIF" source-type="AdditionalFields">
        <TAG><![CDATA[#NOVOREGISTO:CA:NIF#]]></TAG>
        <VALUE><![CDATA[#NOVOREGISTO:CA:NIF#]]></VALUE>
        <XPATH><![CDATA[/CARD/FIELDS/FIELD[FIELD='NIF']/VALUE]]></XPATH>
      </FIELD>
      <FIELD type="AdditionalFields" label="NIB" source-type="AdditionalFields">
        <TAG><![CDATA[#NOVOREGISTO:CA:NIB#]]></TAG>
        <VALUE><![CDATA[#NOVOREGISTO:CA:NIB#]]></VALUE>
        <XPATH><![CDATA[/CARD/FIELDS/FIELD[FIELD='NIB']/VALUE]]></XPATH>
      </FIELD>
      <FIELD type="AdditionalFields" label="Num_adenda" source-type="AdditionalFields">
        <TAG><![CDATA[#NOVOREGISTO:CA:Num_adenda#]]></TAG>
        <VALUE><![CDATA[#NOVOREGISTO:CA:Num_adenda#]]></VALUE>
        <XPATH><![CDATA[/CARD/FIELDS/FIELD[FIELD='Num_adenda']/VALUE]]></XPATH>
      </FIELD>
      <FIELD type="AdditionalFields" label="Servicos" source-type="AdditionalFields">
        <TAG><![CDATA[#NOVOREGISTO:CA:Servicos#]]></TAG>
        <VALUE><![CDATA[#NOVOREGISTO:CA:Servicos#]]></VALUE>
        <XPATH><![CDATA[/CARD/FIELDS/FIELD[FIELD='Servicos']/VALUE]]></XPATH>
      </FIELD>
      <FIELD type="AdditionalFields" label="Num_ponto_serv" source-type="AdditionalFields">
        <TAG><![CDATA[#NOVOREGISTO:CA:Num_ponto_serv#]]></TAG>
        <VALUE><![CDATA[#NOVOREGISTO:CA:Num_ponto_serv#]]></VALUE>
        <XPATH><![CDATA[/CARD/FIELDS/FIELD[FIELD='Num_ponto_serv']/VALUE]]></XPATH>
      </FIELD>
      <FIELD type="AdditionalFields" label="Servicos_tipo" source-type="AdditionalFields">
        <TAG><![CDATA[#NOVOREGISTO:CA:Servicos_tipo#]]></TAG>
        <VALUE><![CDATA[#NOVOREGISTO:CA:Servicos_tipo#]]></VALUE>
        <XPATH><![CDATA[/CARD/FIELDS/FIELD[FIELD='Servicos_tipo']/VALUE]]></XPATH>
      </FIELD>
      <FIELD type="AdditionalFields" label="Ano_Tracado" source-type="AdditionalFields">
        <TAG><![CDATA[#NOVOREGISTO:CA:Ano_Tracado#]]></TAG>
        <VALUE><![CDATA[#NOVOREGISTO:CA:Ano_Tracado#]]></VALUE>
        <XPATH><![CDATA[/CARD/FIELDS/FIELD[FIELD='Ano_Tracado']/VALUE]]></XPATH>
      </FIELD>
      <FIELD type="AdditionalFields" label="Num_tracado" source-type="AdditionalFields">
        <TAG><![CDATA[#NOVOREGISTO:CA:Num_tracado#]]></TAG>
        <VALUE><![CDATA[#NOVOREGISTO:CA:Num_tracado#]]></VALUE>
        <XPATH><![CDATA[/CARD/FIELDS/FIELD[FIELD='Num_tracado']/VALUE]]></XPATH>
      </FIELD>
      <FIELD type="AdditionalFields" label="Num_serv" source-type="AdditionalFields">
        <TAG><![CDATA[#NOVOREGISTO:CA:Num_serv#]]></TAG>
        <VALUE><![CDATA[#NOVOREGISTO:CA:Num_serv#]]></VALUE>
        <XPATH><![CDATA[/CARD/FIELDS/FIELD[FIELD='Num_serv']/VALUE]]></XPATH>
      </FIELD>
      <FIELD type="AdditionalFields" label="Cod_local" source-type="AdditionalFields">
        <TAG><![CDATA[#NOVOREGISTO:CA:Cod_local#]]></TAG>
        <VALUE><![CDATA[#NOVOREGISTO:CA:Cod_local#]]></VALUE>
        <XPATH><![CDATA[/CARD/FIELDS/FIELD[FIELD='Cod_local']/VALUE]]></XPATH>
      </FIELD>
      <FIELD type="AdditionalFields" label="Num_predio" source-type="AdditionalFields">
        <TAG><![CDATA[#NOVOREGISTO:CA:Num_predio#]]></TAG>
        <VALUE><![CDATA[#NOVOREGISTO:CA:Num_predio#]]></VALUE>
        <XPATH><![CDATA[/CARD/FIELDS/FIELD[FIELD='Num_predio']/VALUE]]></XPATH>
      </FIELD>
      <FIELD type="AdditionalFields" label="Num_proc" source-type="AdditionalFields">
        <TAG><![CDATA[#NOVOREGISTO:CA:Num_proc#]]></TAG>
        <VALUE><![CDATA[#NOVOREGISTO:CA:Num_proc#]]></VALUE>
        <XPATH><![CDATA[/CARD/FIELDS/FIELD[FIELD='Num_proc']/VALUE]]></XPATH>
      </FIELD>
      <FIELD type="AdditionalFields" label="Num_proc_ass" source-type="AdditionalFields">
        <TAG><![CDATA[#NOVOREGISTO:CA:Num_proc_ass#]]></TAG>
        <VALUE><![CDATA[#NOVOREGISTO:CA:Num_proc_ass#]]></VALUE>
        <XPATH><![CDATA[/CARD/FIELDS/FIELD[FIELD='Num_proc_ass']/VALUE]]></XPATH>
      </FIELD>
      <FIELD type="AdditionalFields" label="Tipo_Corr" source-type="AdditionalFields">
        <TAG><![CDATA[#NOVOREGISTO:CA:Tipo_Corr#]]></TAG>
        <VALUE><![CDATA[#NOVOREGISTO:CA:Tipo_Corr#]]></VALUE>
        <XPATH><![CDATA[/CARD/FIELDS/FIELD[FIELD='Tipo_Corr']/VALUE]]></XPATH>
      </FIELD>
      <FIELD type="AdditionalFields" label="Sit_corr" source-type="AdditionalFields">
        <TAG><![CDATA[#NOVOREGISTO:CA:Sit_corr#]]></TAG>
        <VALUE><![CDATA[#NOVOREGISTO:CA:Sit_corr#]]></VALUE>
        <XPATH><![CDATA[/CARD/FIELDS/FIELD[FIELD='Sit_corr']/VALUE]]></XPATH>
      </FIELD>
      <FIELD type="AdditionalFields" label="Org_resp" source-type="AdditionalFields">
        <TAG><![CDATA[#NOVOREGISTO:CA:Org_resp#]]></TAG>
        <VALUE><![CDATA[#NOVOREGISTO:CA:Org_resp#]]></VALUE>
        <XPATH><![CDATA[/CARD/FIELDS/FIELD[FIELD='Org_resp']/VALUE]]></XPATH>
      </FIELD>
      <FIELD type="AdditionalFields" label="Ano_fat" source-type="AdditionalFields">
        <TAG><![CDATA[#NOVOREGISTO:CA:Ano_fat#]]></TAG>
        <VALUE><![CDATA[#NOVOREGISTO:CA:Ano_fat#]]></VALUE>
        <XPATH><![CDATA[/CARD/FIELDS/FIELD[FIELD='Ano_fat']/VALUE]]></XPATH>
      </FIELD>
      <FIELD type="AdditionalFields" label="Num_fat" source-type="AdditionalFields">
        <TAG><![CDATA[#NOVOREGISTO:CA:Num_fat#]]></TAG>
        <VALUE><![CDATA[#NOVOREGISTO:CA:Num_fat#]]></VALUE>
        <XPATH><![CDATA[/CARD/FIELDS/FIELD[FIELD='Num_fat']/VALUE]]></XPATH>
      </FIELD>
      <FIELD type="AdditionalFields" label="Data_Emissao" source-type="AdditionalFields">
        <TAG><![CDATA[#NOVOREGISTO:CA:Data_Emissao#]]></TAG>
        <VALUE><![CDATA[#NOVOREGISTO:CA:Data_Emissao#]]></VALUE>
        <XPATH><![CDATA[/CARD/FIELDS/FIELD[FIELD='Data_Emissao']/VALUE]]></XPATH>
      </FIELD>
      <FIELD type="AdditionalFields" label="Data_E" source-type="AdditionalFields">
        <TAG><![CDATA[#NOVOREGISTO:CA:Data_E#]]></TAG>
        <VALUE><![CDATA[#NOVOREGISTO:CA:Data_E#]]></VALUE>
        <XPATH><![CDATA[/CARD/FIELDS/FIELD[FIELD='Data_E']/VALUE]]></XPATH>
      </FIELD>
      <FIELD type="AdditionalFields" label="ID_SAP" source-type="AdditionalFields">
        <TAG><![CDATA[#NOVOREGISTO:CA:ID_SAP#]]></TAG>
        <VALUE><![CDATA[#NOVOREGISTO:CA:ID_SAP#]]></VALUE>
        <XPATH><![CDATA[/CARD/FIELDS/FIELD[FIELD='ID_SAP']/VALUE]]></XPATH>
      </FIELD>
      <FIELD type="AdditionalFields" label="Doc_cont" source-type="AdditionalFields">
        <TAG><![CDATA[#NOVOREGISTO:CA:Doc_cont#]]></TAG>
        <VALUE><![CDATA[#NOVOREGISTO:CA:Doc_cont#]]></VALUE>
        <XPATH><![CDATA[/CARD/FIELDS/FIELD[FIELD='Doc_cont']/VALUE]]></XPATH>
      </FIELD>
      <FIELD type="AdditionalFields" label="EXP_CentroCusto" source-type="AdditionalFields">
        <TAG><![CDATA[#NOVOREGISTO:CA:EXP_CentroCusto#]]></TAG>
        <VALUE><![CDATA[#NOVOREGISTO:CA:EXP_CentroCusto#]]></VALUE>
        <XPATH><![CDATA[/CARD/FIELDS/FIELD[FIELD='EXP_CentroCusto']/VALUE]]></XPATH>
      </FIELD>
      <FIELD type="AdditionalFields" label="EXP_Atividade" source-type="AdditionalFields">
        <TAG><![CDATA[#NOVOREGISTO:CA:EXP_Atividade#]]></TAG>
        <VALUE><![CDATA[#NOVOREGISTO:CA:EXP_Atividade#]]></VALUE>
        <XPATH><![CDATA[/CARD/FIELDS/FIELD[FIELD='EXP_Atividade']/VALUE]]></XPATH>
      </FIELD>
      <FIELD type="AdditionalFields" label="EXP_Divisao" source-type="AdditionalFields">
        <TAG><![CDATA[#NOVOREGISTO:CA:EXP_Divisao#]]></TAG>
        <VALUE><![CDATA[#NOVOREGISTO:CA:EXP_Divisao#]]></VALUE>
        <XPATH><![CDATA[/CARD/FIELDS/FIELD[FIELD='EXP_Divisao']/VALUE]]></XPATH>
      </FIELD>
      <FIELD type="AdditionalFields" label="EXP_PedidCompra" source-type="AdditionalFields">
        <TAG><![CDATA[#NOVOREGISTO:CA:EXP_PedidCompra#]]></TAG>
        <VALUE><![CDATA[#NOVOREGISTO:CA:EXP_PedidCompra#]]></VALUE>
        <XPATH><![CDATA[/CARD/FIELDS/FIELD[FIELD='EXP_PedidCompra']/VALUE]]></XPATH>
      </FIELD>
      <FIELD type="AdditionalFields" label="EXP_OrdemEstat" source-type="AdditionalFields">
        <TAG><![CDATA[#NOVOREGISTO:CA:EXP_OrdemEstat#]]></TAG>
        <VALUE><![CDATA[#NOVOREGISTO:CA:EXP_OrdemEstat#]]></VALUE>
        <XPATH><![CDATA[/CARD/FIELDS/FIELD[FIELD='EXP_OrdemEstat']/VALUE]]></XPATH>
      </FIELD>
      <FIELD type="AdditionalFields" label="EXP_OrdemMaximo" source-type="AdditionalFields">
        <TAG><![CDATA[#NOVOREGISTO:CA:EXP_OrdemMaximo#]]></TAG>
        <VALUE><![CDATA[#NOVOREGISTO:CA:EXP_OrdemMaximo#]]></VALUE>
        <XPATH><![CDATA[/CARD/FIELDS/FIELD[FIELD='EXP_OrdemMaximo']/VALUE]]></XPATH>
      </FIELD>
      <FIELD type="AdditionalFields" label="INV_PedidCompra" source-type="AdditionalFields">
        <TAG><![CDATA[#NOVOREGISTO:CA:INV_PedidCompra#]]></TAG>
        <VALUE><![CDATA[#NOVOREGISTO:CA:INV_PedidCompra#]]></VALUE>
        <XPATH><![CDATA[/CARD/FIELDS/FIELD[FIELD='INV_PedidCompra']/VALUE]]></XPATH>
      </FIELD>
      <FIELD type="AdditionalFields" label="INV_PEP" source-type="AdditionalFields">
        <TAG><![CDATA[#NOVOREGISTO:CA:INV_PEP#]]></TAG>
        <VALUE><![CDATA[#NOVOREGISTO:CA:INV_PEP#]]></VALUE>
        <XPATH><![CDATA[/CARD/FIELDS/FIELD[FIELD='INV_PEP']/VALUE]]></XPATH>
      </FIELD>
      <FIELD type="AdditionalFields" label="Pagamento" source-type="AdditionalFields">
        <TAG><![CDATA[#NOVOREGISTO:CA:Pagamento#]]></TAG>
        <VALUE><![CDATA[#NOVOREGISTO:CA:Pagamento#]]></VALUE>
        <XPATH><![CDATA[/CARD/FIELDS/FIELD[FIELD='Pagamento']/VALUE]]></XPATH>
      </FIELD>
      <FIELD type="AdditionalFields" label="OI" source-type="AdditionalFields">
        <TAG><![CDATA[#NOVOREGISTO:CA:OI#]]></TAG>
        <VALUE><![CDATA[#NOVOREGISTO:CA:OI#]]></VALUE>
        <XPATH><![CDATA[/CARD/FIELDS/FIELD[FIELD='OI']/VALUE]]></XPATH>
      </FIELD>
      <FIELD type="AdditionalFields" label="Tipo_Inv" source-type="AdditionalFields">
        <TAG><![CDATA[#NOVOREGISTO:CA:Tipo_Inv#]]></TAG>
        <VALUE><![CDATA[#NOVOREGISTO:CA:Tipo_Inv#]]></VALUE>
        <XPATH><![CDATA[/CARD/FIELDS/FIELD[FIELD='Tipo_Inv']/VALUE]]></XPATH>
      </FIELD>
      <FIELD type="AdditionalFields" label="Cod_CC" source-type="AdditionalFields">
        <TAG><![CDATA[#NOVOREGISTO:CA:Cod_CC#]]></TAG>
        <VALUE><![CDATA[#NOVOREGISTO:CA:Cod_CC#]]></VALUE>
        <XPATH><![CDATA[/CARD/FIELDS/FIELD[FIELD='Cod_CC']/VALUE]]></XPATH>
      </FIELD>
      <FIELD type="AdditionalFields" label="Desig_CC" source-type="AdditionalFields">
        <TAG><![CDATA[#NOVOREGISTO:CA:Desig_CC#]]></TAG>
        <VALUE><![CDATA[#NOVOREGISTO:CA:Desig_CC#]]></VALUE>
        <XPATH><![CDATA[/CARD/FIELDS/FIELD[FIELD='Desig_CC']/VALUE]]></XPATH>
      </FIELD>
      <FIELD type="AdditionalFields" label="Fornecedores" source-type="AdditionalFields">
        <TAG><![CDATA[#NOVOREGISTO:CA:Fornecedores#]]></TAG>
        <VALUE><![CDATA[#NOVOREGISTO:CA:Fornecedores#]]></VALUE>
        <XPATH><![CDATA[/CARD/FIELDS/FIELD[FIELD='Fornecedores']/VALUE]]></XPATH>
      </FIELD>
      <FIELD type="AdditionalFields" label="Local_Ent" source-type="AdditionalFields">
        <TAG><![CDATA[#NOVOREGISTO:CA:Local_Ent#]]></TAG>
        <VALUE><![CDATA[#NOVOREGISTO:CA:Local_Ent#]]></VALUE>
        <XPATH><![CDATA[/CARD/FIELDS/FIELD[FIELD='Local_Ent']/VALUE]]></XPATH>
      </FIELD>
      <FIELD type="AdditionalFields" label="Parte_AT" source-type="AdditionalFields">
        <TAG><![CDATA[#NOVOREGISTO:CA:Parte_AT#]]></TAG>
        <VALUE><![CDATA[#NOVOREGISTO:CA:Parte_AT#]]></VALUE>
        <XPATH><![CDATA[/CARD/FIELDS/FIELD[FIELD='Parte_AT']/VALUE]]></XPATH>
      </FIELD>
      <FIELD type="AdditionalFields" label="NAT_LES" source-type="AdditionalFields">
        <TAG><![CDATA[#NOVOREGISTO:CA:NAT_LES#]]></TAG>
        <VALUE><![CDATA[#NOVOREGISTO:CA:NAT_LES#]]></VALUE>
        <XPATH><![CDATA[/CARD/FIELDS/FIELD[FIELD='NAT_LES']/VALUE]]></XPATH>
      </FIELD>
      <FIELD type="AdditionalFields" label="Gravidade" source-type="AdditionalFields">
        <TAG><![CDATA[#NOVOREGISTO:CA:Gravidade#]]></TAG>
        <VALUE><![CDATA[#NOVOREGISTO:CA:Gravidade#]]></VALUE>
        <XPATH><![CDATA[/CARD/FIELDS/FIELD[FIELD='Gravidade']/VALUE]]></XPATH>
      </FIELD>
      <FIELD type="AdditionalFields" label="Orgao" source-type="AdditionalFields">
        <TAG><![CDATA[#NOVOREGISTO:CA:Orgao#]]></TAG>
        <VALUE><![CDATA[#NOVOREGISTO:CA:Orgao#]]></VALUE>
        <XPATH><![CDATA[/CARD/FIELDS/FIELD[FIELD='Orgao']/VALUE]]></XPATH>
      </FIELD>
      <FIELD type="AdditionalFields" label="ValidadoPor" source-type="AdditionalFields">
        <TAG><![CDATA[#NOVOREGISTO:CA:ValidadoPor#]]></TAG>
        <VALUE><![CDATA[#NOVOREGISTO:CA:ValidadoPor#]]></VALUE>
        <XPATH><![CDATA[/CARD/FIELDS/FIELD[FIELD='ValidadoPor']/VALUE]]></XPATH>
      </FIELD>
      <FIELD type="AdditionalFields" label="Cod_Barras" source-type="AdditionalFields">
        <TAG><![CDATA[#NOVOREGISTO:CA:Cod_Barras#]]></TAG>
        <VALUE><![CDATA[#NOVOREGISTO:CA:Cod_Barras#]]></VALUE>
        <XPATH><![CDATA[/CARD/FIELDS/FIELD[FIELD='Cod_Barras']/VALUE]]></XPATH>
      </FIELD>
      <FIELD type="AdditionalFields" label="CodCPV_4Digitos" source-type="AdditionalFields">
        <TAG><![CDATA[#NOVOREGISTO:CA:CodCPV_4Digitos#]]></TAG>
        <VALUE><![CDATA[#NOVOREGISTO:CA:CodCPV_4Digitos#]]></VALUE>
        <XPATH><![CDATA[/CARD/FIELDS/FIELD[FIELD='CodCPV_4Digitos']/VALUE]]></XPATH>
      </FIELD>
      <FIELD type="AdditionalFields" label="TipoProcediment" source-type="AdditionalFields">
        <TAG><![CDATA[#NOVOREGISTO:CA:TipoProcediment#]]></TAG>
        <VALUE><![CDATA[#NOVOREGISTO:CA:TipoProcediment#]]></VALUE>
        <XPATH><![CDATA[/CARD/FIELDS/FIELD[FIELD='TipoProcediment']/VALUE]]></XPATH>
      </FIELD>
      <FIELD type="AdditionalFields" label="Classificado" source-type="AdditionalFields">
        <TAG><![CDATA[#NOVOREGISTO:CA:Classificado#]]></TAG>
        <VALUE><![CDATA[#NOVOREGISTO:CA:Classificado#]]></VALUE>
        <XPATH><![CDATA[/CARD/FIELDS/FIELD[FIELD='Classificado']/VALUE]]></XPATH>
      </FIELD>
      <FIELD type="AdditionalFields" label="Expedido" source-type="AdditionalFields">
        <TAG><![CDATA[#NOVOREGISTO:CA:Expedido#]]></TAG>
        <VALUE><![CDATA[#NOVOREGISTO:CA:Expedido#]]></VALUE>
        <XPATH><![CDATA[/CARD/FIELDS/FIELD[FIELD='Expedido']/VALUE]]></XPATH>
      </FIELD>
      <FIELD type="AdditionalFields" label="DIRECAO" source-type="AdditionalFields">
        <TAG><![CDATA[#NOVOREGISTO:CA:DIRECAO#]]></TAG>
        <VALUE><![CDATA[#NOVOREGISTO:CA:DIRECAO#]]></VALUE>
        <XPATH><![CDATA[/CARD/FIELDS/FIELD[FIELD='DIRECAO']/VALUE]]></XPATH>
      </FIELD>
      <FIELD type="AdditionalFields" label="DigitalizadoPor" source-type="AdditionalFields">
        <TAG><![CDATA[#NOVOREGISTO:CA:DigitalizadoPor#]]></TAG>
        <VALUE><![CDATA[#NOVOREGISTO:CA:DigitalizadoPor#]]></VALUE>
        <XPATH><![CDATA[/CARD/FIELDS/FIELD[FIELD='DigitalizadoPor']/VALUE]]></XPATH>
      </FIELD>
      <FIELD type="AdditionalFields" label="Data_Digital" source-type="AdditionalFields">
        <TAG><![CDATA[#NOVOREGISTO:CA:Data_Digital#]]></TAG>
        <VALUE><![CDATA[#NOVOREGISTO:CA:Data_Digital#]]></VALUE>
        <XPATH><![CDATA[/CARD/FIELDS/FIELD[FIELD='Data_Digital']/VALUE]]></XPATH>
      </FIELD>
      <FIELD type="AdditionalFields" label="Data_Validacao" source-type="AdditionalFields">
        <TAG><![CDATA[#NOVOREGISTO:CA:Data_Validacao#]]></TAG>
        <VALUE><![CDATA[#NOVOREGISTO:CA:Data_Validacao#]]></VALUE>
        <XPATH><![CDATA[/CARD/FIELDS/FIELD[FIELD='Data_Validacao']/VALUE]]></XPATH>
      </FIELD>
      <FIELD type="AdditionalFields" label="Valor_Fatura" source-type="AdditionalFields">
        <TAG><![CDATA[#NOVOREGISTO:CA:Valor_Fatura#]]></TAG>
        <VALUE><![CDATA[#NOVOREGISTO:CA:Valor_Fatura#]]></VALUE>
        <XPATH><![CDATA[/CARD/FIELDS/FIELD[FIELD='Valor_Fatura']/VALUE]]></XPATH>
      </FIELD>
      <FIELD type="AdditionalFields" label="Habil_literaria" source-type="AdditionalFields">
        <TAG><![CDATA[#NOVOREGISTO:CA:Habil_literaria#]]></TAG>
        <VALUE><![CDATA[#NOVOREGISTO:CA:Habil_literaria#]]></VALUE>
        <XPATH><![CDATA[/CARD/FIELDS/FIELD[FIELD='Habil_literaria']/VALUE]]></XPATH>
      </FIELD>
      <FIELD type="AdditionalFields" label="Teste_CPV" source-type="AdditionalFields">
        <TAG><![CDATA[#NOVOREGISTO:CA:Teste_CPV#]]></TAG>
        <VALUE><![CDATA[#NOVOREGISTO:CA:Teste_CPV#]]></VALUE>
        <XPATH><![CDATA[/CARD/FIELDS/FIELD[FIELD='Teste_CPV']/VALUE]]></XPATH>
      </FIELD>
      <FIELD type="AdditionalFields" label="SD_Dt_concl" source-type="AdditionalFields">
        <TAG><![CDATA[#NOVOREGISTO:CA:SD_Dt_concl#]]></TAG>
        <VALUE><![CDATA[#NOVOREGISTO:CA:SD_Dt_concl#]]></VALUE>
        <XPATH><![CDATA[/CARD/FIELDS/FIELD[FIELD='SD_Dt_concl']/VALUE]]></XPATH>
      </FIELD>
      <FIELD type="AdditionalFields" label="SD_Direcao" source-type="AdditionalFields">
        <TAG><![CDATA[#NOVOREGISTO:CA:SD_Direcao#]]></TAG>
        <VALUE><![CDATA[#NOVOREGISTO:CA:SD_Direcao#]]></VALUE>
        <XPATH><![CDATA[/CARD/FIELDS/FIELD[FIELD='SD_Direcao']/VALUE]]></XPATH>
      </FIELD>
      <FIELD type="AdditionalFields" label="SD_Ticket" source-type="AdditionalFields">
        <TAG><![CDATA[#NOVOREGISTO:CA:SD_Ticket#]]></TAG>
        <VALUE><![CDATA[#NOVOREGISTO:CA:SD_Ticket#]]></VALUE>
        <XPATH><![CDATA[/CARD/FIELDS/FIELD[FIELD='SD_Ticket']/VALUE]]></XPATH>
      </FIELD>
      <FIELD type="AdditionalFields" label="ClasseEntidade" source-type="AdditionalFields">
        <TAG><![CDATA[#NOVOREGISTO:CA:ClasseEntidade#]]></TAG>
        <VALUE><![CDATA[#NOVOREGISTO:CA:ClasseEntidade#]]></VALUE>
        <XPATH><![CDATA[/CARD/FIELDS/FIELD[FIELD='ClasseEntidade']/VALUE]]></XPATH>
      </FIELD>
      <FIELD type="AdditionalFields" label="Empresa" source-type="AdditionalFields">
        <TAG><![CDATA[#NOVOREGISTO:CA:Empresa#]]></TAG>
        <VALUE><![CDATA[#NOVOREGISTO:CA:Empresa#]]></VALUE>
        <XPATH><![CDATA[/CARD/FIELDS/FIELD[FIELD='Empresa']/VALUE]]></XPATH>
      </FIELD>
      <FIELD type="AdditionalFields" label="SD_Avaliacao" source-type="AdditionalFields">
        <TAG><![CDATA[#NOVOREGISTO:CA:SD_Avaliacao#]]></TAG>
        <VALUE><![CDATA[#NOVOREGISTO:CA:SD_Avaliacao#]]></VALUE>
        <XPATH><![CDATA[/CARD/FIELDS/FIELD[FIELD='SD_Avaliacao']/VALUE]]></XPATH>
      </FIELD>
      <FIELD type="AdditionalFields" label="SD_Equip" source-type="AdditionalFields">
        <TAG><![CDATA[#NOVOREGISTO:CA:SD_Equip#]]></TAG>
        <VALUE><![CDATA[#NOVOREGISTO:CA:SD_Equip#]]></VALUE>
        <XPATH><![CDATA[/CARD/FIELDS/FIELD[FIELD='SD_Equip']/VALUE]]></XPATH>
      </FIELD>
      <FIELD type="AdditionalFields" label="SD_Contato" source-type="AdditionalFields">
        <TAG><![CDATA[#NOVOREGISTO:CA:SD_Contato#]]></TAG>
        <VALUE><![CDATA[#NOVOREGISTO:CA:SD_Contato#]]></VALUE>
        <XPATH><![CDATA[/CARD/FIELDS/FIELD[FIELD='SD_Contato']/VALUE]]></XPATH>
      </FIELD>
      <FIELD type="AdditionalFields" label="SD_Dt_Prevista" source-type="AdditionalFields">
        <TAG><![CDATA[#NOVOREGISTO:CA:SD_Dt_Prevista#]]></TAG>
        <VALUE><![CDATA[#NOVOREGISTO:CA:SD_Dt_Prevista#]]></VALUE>
        <XPATH><![CDATA[/CARD/FIELDS/FIELD[FIELD='SD_Dt_Prevista']/VALUE]]></XPATH>
      </FIELD>
      <FIELD type="AdditionalFields" label="SD_Tmp_Exec" source-type="AdditionalFields">
        <TAG><![CDATA[#NOVOREGISTO:CA:SD_Tmp_Exec#]]></TAG>
        <VALUE><![CDATA[#NOVOREGISTO:CA:SD_Tmp_Exec#]]></VALUE>
        <XPATH><![CDATA[/CARD/FIELDS/FIELD[FIELD='SD_Tmp_Exec']/VALUE]]></XPATH>
      </FIELD>
      <FIELD type="AdditionalFields" label="SD_Tipo_Interv" source-type="AdditionalFields">
        <TAG><![CDATA[#NOVOREGISTO:CA:SD_Tipo_Interv#]]></TAG>
        <VALUE><![CDATA[#NOVOREGISTO:CA:SD_Tipo_Interv#]]></VALUE>
        <XPATH><![CDATA[/CARD/FIELDS/FIELD[FIELD='SD_Tipo_Interv']/VALUE]]></XPATH>
      </FIELD>
      <FIELD type="AdditionalFields" label="SD_Prioridade" source-type="AdditionalFields">
        <TAG><![CDATA[#NOVOREGISTO:CA:SD_Prioridade#]]></TAG>
        <VALUE><![CDATA[#NOVOREGISTO:CA:SD_Prioridade#]]></VALUE>
        <XPATH><![CDATA[/CARD/FIELDS/FIELD[FIELD='SD_Prioridade']/VALUE]]></XPATH>
      </FIELD>
      <FIELD type="AdditionalFields" label="SD_Desc_prob" source-type="AdditionalFields">
        <TAG><![CDATA[#NOVOREGISTO:CA:SD_Desc_prob#]]></TAG>
        <VALUE><![CDATA[#NOVOREGISTO:CA:SD_Desc_prob#]]></VALUE>
        <XPATH><![CDATA[/CARD/FIELDS/FIELD[FIELD='SD_Desc_prob']/VALUE]]></XPATH>
      </FIELD>
      <FIELD type="AdditionalFields" label="LAB_Area" source-type="AdditionalFields">
        <TAG><![CDATA[#NOVOREGISTO:CA:LAB_Area#]]></TAG>
        <VALUE><![CDATA[#NOVOREGISTO:CA:LAB_Area#]]></VALUE>
        <XPATH><![CDATA[/CARD/FIELDS/FIELD[FIELD='LAB_Area']/VALUE]]></XPATH>
      </FIELD>
      <FIELD type="AdditionalFields" label="Nr_Rua" source-type="AdditionalFields">
        <TAG><![CDATA[#NOVOREGISTO:CA:Nr_Rua#]]></TAG>
        <VALUE><![CDATA[#NOVOREGISTO:CA:Nr_Rua#]]></VALUE>
        <XPATH><![CDATA[/CARD/FIELDS/FIELD[FIELD='Nr_Rua']/VALUE]]></XPATH>
      </FIELD>
      <FIELD type="AdditionalFields" label="N_Encomenda" source-type="AdditionalFields">
        <TAG><![CDATA[#NOVOREGISTO:CA:N_Encomenda#]]></TAG>
        <VALUE><![CDATA[#NOVOREGISTO:CA:N_Encomenda#]]></VALUE>
        <XPATH><![CDATA[/CARD/FIELDS/FIELD[FIELD='N_Encomenda']/VALUE]]></XPATH>
      </FIELD>
      <FIELD type="AdditionalFields" label="DataRecepFisica" source-type="AdditionalFields">
        <TAG><![CDATA[#NOVOREGISTO:CA:DataRecepFisica#]]></TAG>
        <VALUE><![CDATA[#NOVOREGISTO:CA:DataRecepFisica#]]></VALUE>
        <XPATH><![CDATA[/CARD/FIELDS/FIELD[FIELD='DataRecepFisica']/VALUE]]></XPATH>
      </FIELD>
    </NODE>
  </NODE>
  <NODE label="1ºRegisto" type="DistributionFirstCardTemplate" source-type="DistributionFirstCardTemplate" replaceValue="false">
    <FIELD label="Nº de Registo">
      <TAG><![CDATA[#PRIMEIROREGISTO:NUMERO#]]></TAG>
      <VALUE><![CDATA[#PRIMEIROREGISTO:NUMERO#]]></VALUE>
      <XPATH/>
    </FIELD>
    <FIELD label="Código de barras do Nº de Registo" dtype="barcode">
      <TAG><![CDATA[#PRIMEIROREGISTO:CODIGOBARRAS#]]></TAG>
      <VALUE>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label="Data" dtype="D">
      <TAG><![CDATA[#PRIMEIROREGISTO:DATA#]]></TAG>
      <VALUE><![CDATA[#PRIMEIROREGISTO:DATA#]]></VALUE>
      <XPATH/>
    </FIELD>
    <NODE label="Classificação" type="CardClassitication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label="Processo" type="CardProcess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label="Entidade" type="CardEntity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type="EntityFields" label="Código" source-type="EntityFields">
        <TAG><![CDATA[#PRIMEIROREGISTO:ENTIDADE:Código#]]></TAG>
        <VALUE><![CDATA[#PRIMEIROREGISTO:ENTIDADE:Código#]]></VALUE>
        <XPATH><![CDATA[/CARD/ENTITIES/ENTITY[TYPE='P']/PROPERTIES/PROPERTY[NAME='Código']/VALUE]]></XPATH>
      </FIELD>
      <FIELD type="EntityFields" label="Morada" source-type="EntityFields">
        <TAG><![CDATA[#PRIMEIROREGISTO:ENTIDADE:Morada#]]></TAG>
        <VALUE><![CDATA[#PRIMEIROREGISTO:ENTIDADE:Morada#]]></VALUE>
        <XPATH><![CDATA[/CARD/ENTITIES/ENTITY[TYPE='P']/PROPERTIES/PROPERTY[NAME='Morada']/VALUE]]></XPATH>
      </FIELD>
      <FIELD type="EntityFields" label="Código Postal" source-type="EntityFields">
        <TAG><![CDATA[#PRIMEIROREGISTO:ENTIDADE:Código Postal#]]></TAG>
        <VALUE><![CDATA[#PRIMEIROREGISTO:ENTIDADE:Código Postal#]]></VALUE>
        <XPATH><![CDATA[/CARD/ENTITIES/ENTITY[TYPE='P']/PROPERTIES/PROPERTY[NAME='Código Postal']/VALUE]]></XPATH>
      </FIELD>
      <FIELD type="EntityFields" label="Localidade" source-type="EntityFields">
        <TAG><![CDATA[#PRIMEIROREGISTO:ENTIDADE:Localidade#]]></TAG>
        <VALUE><![CDATA[#PRIMEIROREGISTO:ENTIDADE:Localidade#]]></VALUE>
        <XPATH><![CDATA[/CARD/ENTITIES/ENTITY[TYPE='P']/PROPERTIES/PROPERTY[NAME='Localidade']/VALUE]]></XPATH>
      </FIELD>
      <FIELD type="EntityFields" label="Telefone" source-type="EntityFields">
        <TAG><![CDATA[#PRIMEIROREGISTO:ENTIDADE:Telefone#]]></TAG>
        <VALUE><![CDATA[#PRIMEIROREGISTO:ENTIDADE:Telefone#]]></VALUE>
        <XPATH><![CDATA[/CARD/ENTITIES/ENTITY[TYPE='P']/PROPERTIES/PROPERTY[NAME='Telefone']/VALUE]]></XPATH>
      </FIELD>
    </NODE>
    <NODE label="Documento" type="CardDocument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label="Data na Origem" dtype="D">
        <TAG><![CDATA[#PRIMEIROREGISTO:DOCUMENTO:1:DATAORIGEM#]]></TAG>
        <VALUE><![CDATA[#PRIMEIROREGISTO:DOCUMENTO:1:DATAORIGEM#]]></VALUE>
        <XPATH/>
      </FIELD>
    </NODE>
    <NODE label="Campos Adicionais..." isWindowSelector="true">
      <FIELD type="AdditionalFields" label="Custom_bool" source-type="AdditionalFields">
        <TAG><![CDATA[#PRIMEIROREGISTO:CA:Custom_bool#]]></TAG>
        <VALUE><![CDATA[#PRIMEIROREGISTO:CA:Custom_bool#]]></VALUE>
        <XPATH><![CDATA[/CARD/FIELDS/FIELD[NAME='Custom_bool']/VALUE]]></XPATH>
      </FIELD>
      <FIELD type="AdditionalFields" label="Suporte" source-type="AdditionalFields">
        <TAG><![CDATA[#PRIMEIROREGISTO:CA:Suporte#]]></TAG>
        <VALUE><![CDATA[#PRIMEIROREGISTO:CA:Suporte#]]></VALUE>
        <XPATH><![CDATA[/CARD/FIELDS/FIELD[NAME='Suporte']/VALUE]]></XPATH>
      </FIELD>
      <FIELD type="AdditionalFields" label="UO" source-type="AdditionalFields">
        <TAG><![CDATA[#PRIMEIROREGISTO:CA:UO#]]></TAG>
        <VALUE><![CDATA[#PRIMEIROREGISTO:CA:UO#]]></VALUE>
        <XPATH><![CDATA[/CARD/FIELDS/FIELD[NAME='UO']/VALUE]]></XPATH>
      </FIELD>
      <FIELD type="AdditionalFields" label="Cliente" source-type="AdditionalFields">
        <TAG><![CDATA[#PRIMEIROREGISTO:CA:Cliente#]]></TAG>
        <VALUE><![CDATA[#PRIMEIROREGISTO:CA:Cliente#]]></VALUE>
        <XPATH><![CDATA[/CARD/FIELDS/FIELD[NAME='Cliente']/VALUE]]></XPATH>
      </FIELD>
      <FIELD type="AdditionalFields" label="Num_Processo" source-type="AdditionalFields">
        <TAG><![CDATA[#PRIMEIROREGISTO:CA:Num_Processo#]]></TAG>
        <VALUE><![CDATA[#PRIMEIROREGISTO:CA:Num_Processo#]]></VALUE>
        <XPATH><![CDATA[/CARD/FIELDS/FIELD[NAME='Num_Processo']/VALUE]]></XPATH>
      </FIELD>
      <FIELD type="AdditionalFields" label="Cod_Cliente" source-type="AdditionalFields">
        <TAG><![CDATA[#PRIMEIROREGISTO:CA:Cod_Cliente#]]></TAG>
        <VALUE><![CDATA[#PRIMEIROREGISTO:CA:Cod_Cliente#]]></VALUE>
        <XPATH><![CDATA[/CARD/FIELDS/FIELD[NAME='Cod_Cliente']/VALUE]]></XPATH>
      </FIELD>
      <FIELD type="AdditionalFields" label="Nome_Cliente" source-type="AdditionalFields">
        <TAG><![CDATA[#PRIMEIROREGISTO:CA:Nome_Cliente#]]></TAG>
        <VALUE><![CDATA[#PRIMEIROREGISTO:CA:Nome_Cliente#]]></VALUE>
        <XPATH><![CDATA[/CARD/FIELDS/FIELD[NAME='Nome_Cliente']/VALUE]]></XPATH>
      </FIELD>
      <FIELD type="AdditionalFields" label="Cod_Entidade" source-type="AdditionalFields">
        <TAG><![CDATA[#PRIMEIROREGISTO:CA:Cod_Entidade#]]></TAG>
        <VALUE><![CDATA[#PRIMEIROREGISTO:CA:Cod_Entidade#]]></VALUE>
        <XPATH><![CDATA[/CARD/FIELDS/FIELD[NAME='Cod_Entidade']/VALUE]]></XPATH>
      </FIELD>
      <FIELD type="AdditionalFields" label="Nome_Entidade" source-type="AdditionalFields">
        <TAG><![CDATA[#PRIMEIROREGISTO:CA:Nome_Entidade#]]></TAG>
        <VALUE><![CDATA[#PRIMEIROREGISTO:CA:Nome_Entidade#]]></VALUE>
        <XPATH><![CDATA[/CARD/FIELDS/FIELD[NAME='Nome_Entidade']/VALUE]]></XPATH>
      </FIELD>
      <FIELD type="AdditionalFields" label="Morada_A" source-type="AdditionalFields">
        <TAG><![CDATA[#PRIMEIROREGISTO:CA:Morada_A#]]></TAG>
        <VALUE><![CDATA[#PRIMEIROREGISTO:CA:Morada_A#]]></VALUE>
        <XPATH><![CDATA[/CARD/FIELDS/FIELD[NAME='Morada_A']/VALUE]]></XPATH>
      </FIELD>
      <FIELD type="AdditionalFields" label="NIF" source-type="AdditionalFields">
        <TAG><![CDATA[#PRIMEIROREGISTO:CA:NIF#]]></TAG>
        <VALUE><![CDATA[#PRIMEIROREGISTO:CA:NIF#]]></VALUE>
        <XPATH><![CDATA[/CARD/FIELDS/FIELD[NAME='NIF']/VALUE]]></XPATH>
      </FIELD>
      <FIELD type="AdditionalFields" label="NIB" source-type="AdditionalFields">
        <TAG><![CDATA[#PRIMEIROREGISTO:CA:NIB#]]></TAG>
        <VALUE><![CDATA[#PRIMEIROREGISTO:CA:NIB#]]></VALUE>
        <XPATH><![CDATA[/CARD/FIELDS/FIELD[NAME='NIB']/VALUE]]></XPATH>
      </FIELD>
      <FIELD type="AdditionalFields" label="Num_adenda" source-type="AdditionalFields">
        <TAG><![CDATA[#PRIMEIROREGISTO:CA:Num_adenda#]]></TAG>
        <VALUE><![CDATA[#PRIMEIROREGISTO:CA:Num_adenda#]]></VALUE>
        <XPATH><![CDATA[/CARD/FIELDS/FIELD[NAME='Num_adenda']/VALUE]]></XPATH>
      </FIELD>
      <FIELD type="AdditionalFields" label="Servicos" source-type="AdditionalFields">
        <TAG><![CDATA[#PRIMEIROREGISTO:CA:Servicos#]]></TAG>
        <VALUE><![CDATA[#PRIMEIROREGISTO:CA:Servicos#]]></VALUE>
        <XPATH><![CDATA[/CARD/FIELDS/FIELD[NAME='Servicos']/VALUE]]></XPATH>
      </FIELD>
      <FIELD type="AdditionalFields" label="Num_ponto_serv" source-type="AdditionalFields">
        <TAG><![CDATA[#PRIMEIROREGISTO:CA:Num_ponto_serv#]]></TAG>
        <VALUE><![CDATA[#PRIMEIROREGISTO:CA:Num_ponto_serv#]]></VALUE>
        <XPATH><![CDATA[/CARD/FIELDS/FIELD[NAME='Num_ponto_serv']/VALUE]]></XPATH>
      </FIELD>
      <FIELD type="AdditionalFields" label="Servicos_tipo" source-type="AdditionalFields">
        <TAG><![CDATA[#PRIMEIROREGISTO:CA:Servicos_tipo#]]></TAG>
        <VALUE><![CDATA[#PRIMEIROREGISTO:CA:Servicos_tipo#]]></VALUE>
        <XPATH><![CDATA[/CARD/FIELDS/FIELD[NAME='Servicos_tipo']/VALUE]]></XPATH>
      </FIELD>
      <FIELD type="AdditionalFields" label="Ano_Tracado" source-type="AdditionalFields">
        <TAG><![CDATA[#PRIMEIROREGISTO:CA:Ano_Tracado#]]></TAG>
        <VALUE><![CDATA[#PRIMEIROREGISTO:CA:Ano_Tracado#]]></VALUE>
        <XPATH><![CDATA[/CARD/FIELDS/FIELD[NAME='Ano_Tracado']/VALUE]]></XPATH>
      </FIELD>
      <FIELD type="AdditionalFields" label="Num_tracado" source-type="AdditionalFields">
        <TAG><![CDATA[#PRIMEIROREGISTO:CA:Num_tracado#]]></TAG>
        <VALUE><![CDATA[#PRIMEIROREGISTO:CA:Num_tracado#]]></VALUE>
        <XPATH><![CDATA[/CARD/FIELDS/FIELD[NAME='Num_tracado']/VALUE]]></XPATH>
      </FIELD>
      <FIELD type="AdditionalFields" label="Num_serv" source-type="AdditionalFields">
        <TAG><![CDATA[#PRIMEIROREGISTO:CA:Num_serv#]]></TAG>
        <VALUE><![CDATA[#PRIMEIROREGISTO:CA:Num_serv#]]></VALUE>
        <XPATH><![CDATA[/CARD/FIELDS/FIELD[NAME='Num_serv']/VALUE]]></XPATH>
      </FIELD>
      <FIELD type="AdditionalFields" label="Cod_local" source-type="AdditionalFields">
        <TAG><![CDATA[#PRIMEIROREGISTO:CA:Cod_local#]]></TAG>
        <VALUE><![CDATA[#PRIMEIROREGISTO:CA:Cod_local#]]></VALUE>
        <XPATH><![CDATA[/CARD/FIELDS/FIELD[NAME='Cod_local']/VALUE]]></XPATH>
      </FIELD>
      <FIELD type="AdditionalFields" label="Num_predio" source-type="AdditionalFields">
        <TAG><![CDATA[#PRIMEIROREGISTO:CA:Num_predio#]]></TAG>
        <VALUE><![CDATA[#PRIMEIROREGISTO:CA:Num_predio#]]></VALUE>
        <XPATH><![CDATA[/CARD/FIELDS/FIELD[NAME='Num_predio']/VALUE]]></XPATH>
      </FIELD>
      <FIELD type="AdditionalFields" label="Num_proc" source-type="AdditionalFields">
        <TAG><![CDATA[#PRIMEIROREGISTO:CA:Num_proc#]]></TAG>
        <VALUE><![CDATA[#PRIMEIROREGISTO:CA:Num_proc#]]></VALUE>
        <XPATH><![CDATA[/CARD/FIELDS/FIELD[NAME='Num_proc']/VALUE]]></XPATH>
      </FIELD>
      <FIELD type="AdditionalFields" label="Num_proc_ass" source-type="AdditionalFields">
        <TAG><![CDATA[#PRIMEIROREGISTO:CA:Num_proc_ass#]]></TAG>
        <VALUE><![CDATA[#PRIMEIROREGISTO:CA:Num_proc_ass#]]></VALUE>
        <XPATH><![CDATA[/CARD/FIELDS/FIELD[NAME='Num_proc_ass']/VALUE]]></XPATH>
      </FIELD>
      <FIELD type="AdditionalFields" label="Tipo_Corr" source-type="AdditionalFields">
        <TAG><![CDATA[#PRIMEIROREGISTO:CA:Tipo_Corr#]]></TAG>
        <VALUE><![CDATA[#PRIMEIROREGISTO:CA:Tipo_Corr#]]></VALUE>
        <XPATH><![CDATA[/CARD/FIELDS/FIELD[NAME='Tipo_Corr']/VALUE]]></XPATH>
      </FIELD>
      <FIELD type="AdditionalFields" label="Sit_corr" source-type="AdditionalFields">
        <TAG><![CDATA[#PRIMEIROREGISTO:CA:Sit_corr#]]></TAG>
        <VALUE><![CDATA[#PRIMEIROREGISTO:CA:Sit_corr#]]></VALUE>
        <XPATH><![CDATA[/CARD/FIELDS/FIELD[NAME='Sit_corr']/VALUE]]></XPATH>
      </FIELD>
      <FIELD type="AdditionalFields" label="Org_resp" source-type="AdditionalFields">
        <TAG><![CDATA[#PRIMEIROREGISTO:CA:Org_resp#]]></TAG>
        <VALUE><![CDATA[#PRIMEIROREGISTO:CA:Org_resp#]]></VALUE>
        <XPATH><![CDATA[/CARD/FIELDS/FIELD[NAME='Org_resp']/VALUE]]></XPATH>
      </FIELD>
      <FIELD type="AdditionalFields" label="Ano_fat" source-type="AdditionalFields">
        <TAG><![CDATA[#PRIMEIROREGISTO:CA:Ano_fat#]]></TAG>
        <VALUE><![CDATA[#PRIMEIROREGISTO:CA:Ano_fat#]]></VALUE>
        <XPATH><![CDATA[/CARD/FIELDS/FIELD[NAME='Ano_fat']/VALUE]]></XPATH>
      </FIELD>
      <FIELD type="AdditionalFields" label="Num_fat" source-type="AdditionalFields">
        <TAG><![CDATA[#PRIMEIROREGISTO:CA:Num_fat#]]></TAG>
        <VALUE><![CDATA[#PRIMEIROREGISTO:CA:Num_fat#]]></VALUE>
        <XPATH><![CDATA[/CARD/FIELDS/FIELD[NAME='Num_fat']/VALUE]]></XPATH>
      </FIELD>
      <FIELD type="AdditionalFields" label="Data_Emissao" source-type="AdditionalFields">
        <TAG><![CDATA[#PRIMEIROREGISTO:CA:Data_Emissao#]]></TAG>
        <VALUE><![CDATA[#PRIMEIROREGISTO:CA:Data_Emissao#]]></VALUE>
        <XPATH><![CDATA[/CARD/FIELDS/FIELD[NAME='Data_Emissao']/VALUE]]></XPATH>
      </FIELD>
      <FIELD type="AdditionalFields" label="Data_E" source-type="AdditionalFields">
        <TAG><![CDATA[#PRIMEIROREGISTO:CA:Data_E#]]></TAG>
        <VALUE><![CDATA[#PRIMEIROREGISTO:CA:Data_E#]]></VALUE>
        <XPATH><![CDATA[/CARD/FIELDS/FIELD[NAME='Data_E']/VALUE]]></XPATH>
      </FIELD>
      <FIELD type="AdditionalFields" label="ID_SAP" source-type="AdditionalFields">
        <TAG><![CDATA[#PRIMEIROREGISTO:CA:ID_SAP#]]></TAG>
        <VALUE><![CDATA[#PRIMEIROREGISTO:CA:ID_SAP#]]></VALUE>
        <XPATH><![CDATA[/CARD/FIELDS/FIELD[NAME='ID_SAP']/VALUE]]></XPATH>
      </FIELD>
      <FIELD type="AdditionalFields" label="Doc_cont" source-type="AdditionalFields">
        <TAG><![CDATA[#PRIMEIROREGISTO:CA:Doc_cont#]]></TAG>
        <VALUE><![CDATA[#PRIMEIROREGISTO:CA:Doc_cont#]]></VALUE>
        <XPATH><![CDATA[/CARD/FIELDS/FIELD[NAME='Doc_cont']/VALUE]]></XPATH>
      </FIELD>
      <FIELD type="AdditionalFields" label="EXP_CentroCusto" source-type="AdditionalFields">
        <TAG><![CDATA[#PRIMEIROREGISTO:CA:EXP_CentroCusto#]]></TAG>
        <VALUE><![CDATA[#PRIMEIROREGISTO:CA:EXP_CentroCusto#]]></VALUE>
        <XPATH><![CDATA[/CARD/FIELDS/FIELD[NAME='EXP_CentroCusto']/VALUE]]></XPATH>
      </FIELD>
      <FIELD type="AdditionalFields" label="EXP_Atividade" source-type="AdditionalFields">
        <TAG><![CDATA[#PRIMEIROREGISTO:CA:EXP_Atividade#]]></TAG>
        <VALUE><![CDATA[#PRIMEIROREGISTO:CA:EXP_Atividade#]]></VALUE>
        <XPATH><![CDATA[/CARD/FIELDS/FIELD[NAME='EXP_Atividade']/VALUE]]></XPATH>
      </FIELD>
      <FIELD type="AdditionalFields" label="EXP_Divisao" source-type="AdditionalFields">
        <TAG><![CDATA[#PRIMEIROREGISTO:CA:EXP_Divisao#]]></TAG>
        <VALUE><![CDATA[#PRIMEIROREGISTO:CA:EXP_Divisao#]]></VALUE>
        <XPATH><![CDATA[/CARD/FIELDS/FIELD[NAME='EXP_Divisao']/VALUE]]></XPATH>
      </FIELD>
      <FIELD type="AdditionalFields" label="EXP_PedidCompra" source-type="AdditionalFields">
        <TAG><![CDATA[#PRIMEIROREGISTO:CA:EXP_PedidCompra#]]></TAG>
        <VALUE><![CDATA[#PRIMEIROREGISTO:CA:EXP_PedidCompra#]]></VALUE>
        <XPATH><![CDATA[/CARD/FIELDS/FIELD[NAME='EXP_PedidCompra']/VALUE]]></XPATH>
      </FIELD>
      <FIELD type="AdditionalFields" label="EXP_OrdemEstat" source-type="AdditionalFields">
        <TAG><![CDATA[#PRIMEIROREGISTO:CA:EXP_OrdemEstat#]]></TAG>
        <VALUE><![CDATA[#PRIMEIROREGISTO:CA:EXP_OrdemEstat#]]></VALUE>
        <XPATH><![CDATA[/CARD/FIELDS/FIELD[NAME='EXP_OrdemEstat']/VALUE]]></XPATH>
      </FIELD>
      <FIELD type="AdditionalFields" label="EXP_OrdemMaximo" source-type="AdditionalFields">
        <TAG><![CDATA[#PRIMEIROREGISTO:CA:EXP_OrdemMaximo#]]></TAG>
        <VALUE><![CDATA[#PRIMEIROREGISTO:CA:EXP_OrdemMaximo#]]></VALUE>
        <XPATH><![CDATA[/CARD/FIELDS/FIELD[NAME='EXP_OrdemMaximo']/VALUE]]></XPATH>
      </FIELD>
      <FIELD type="AdditionalFields" label="INV_PedidCompra" source-type="AdditionalFields">
        <TAG><![CDATA[#PRIMEIROREGISTO:CA:INV_PedidCompra#]]></TAG>
        <VALUE><![CDATA[#PRIMEIROREGISTO:CA:INV_PedidCompra#]]></VALUE>
        <XPATH><![CDATA[/CARD/FIELDS/FIELD[NAME='INV_PedidCompra']/VALUE]]></XPATH>
      </FIELD>
      <FIELD type="AdditionalFields" label="INV_PEP" source-type="AdditionalFields">
        <TAG><![CDATA[#PRIMEIROREGISTO:CA:INV_PEP#]]></TAG>
        <VALUE><![CDATA[#PRIMEIROREGISTO:CA:INV_PEP#]]></VALUE>
        <XPATH><![CDATA[/CARD/FIELDS/FIELD[NAME='INV_PEP']/VALUE]]></XPATH>
      </FIELD>
      <FIELD type="AdditionalFields" label="Pagamento" source-type="AdditionalFields">
        <TAG><![CDATA[#PRIMEIROREGISTO:CA:Pagamento#]]></TAG>
        <VALUE><![CDATA[#PRIMEIROREGISTO:CA:Pagamento#]]></VALUE>
        <XPATH><![CDATA[/CARD/FIELDS/FIELD[NAME='Pagamento']/VALUE]]></XPATH>
      </FIELD>
      <FIELD type="AdditionalFields" label="OI" source-type="AdditionalFields">
        <TAG><![CDATA[#PRIMEIROREGISTO:CA:OI#]]></TAG>
        <VALUE><![CDATA[#PRIMEIROREGISTO:CA:OI#]]></VALUE>
        <XPATH><![CDATA[/CARD/FIELDS/FIELD[NAME='OI']/VALUE]]></XPATH>
      </FIELD>
      <FIELD type="AdditionalFields" label="Tipo_Inv" source-type="AdditionalFields">
        <TAG><![CDATA[#PRIMEIROREGISTO:CA:Tipo_Inv#]]></TAG>
        <VALUE><![CDATA[#PRIMEIROREGISTO:CA:Tipo_Inv#]]></VALUE>
        <XPATH><![CDATA[/CARD/FIELDS/FIELD[NAME='Tipo_Inv']/VALUE]]></XPATH>
      </FIELD>
      <FIELD type="AdditionalFields" label="Cod_CC" source-type="AdditionalFields">
        <TAG><![CDATA[#PRIMEIROREGISTO:CA:Cod_CC#]]></TAG>
        <VALUE><![CDATA[#PRIMEIROREGISTO:CA:Cod_CC#]]></VALUE>
        <XPATH><![CDATA[/CARD/FIELDS/FIELD[NAME='Cod_CC']/VALUE]]></XPATH>
      </FIELD>
      <FIELD type="AdditionalFields" label="Desig_CC" source-type="AdditionalFields">
        <TAG><![CDATA[#PRIMEIROREGISTO:CA:Desig_CC#]]></TAG>
        <VALUE><![CDATA[#PRIMEIROREGISTO:CA:Desig_CC#]]></VALUE>
        <XPATH><![CDATA[/CARD/FIELDS/FIELD[NAME='Desig_CC']/VALUE]]></XPATH>
      </FIELD>
      <FIELD type="AdditionalFields" label="Fornecedores" source-type="AdditionalFields">
        <TAG><![CDATA[#PRIMEIROREGISTO:CA:Fornecedores#]]></TAG>
        <VALUE><![CDATA[#PRIMEIROREGISTO:CA:Fornecedores#]]></VALUE>
        <XPATH><![CDATA[/CARD/FIELDS/FIELD[NAME='Fornecedores']/VALUE]]></XPATH>
      </FIELD>
      <FIELD type="AdditionalFields" label="Local_Ent" source-type="AdditionalFields">
        <TAG><![CDATA[#PRIMEIROREGISTO:CA:Local_Ent#]]></TAG>
        <VALUE><![CDATA[#PRIMEIROREGISTO:CA:Local_Ent#]]></VALUE>
        <XPATH><![CDATA[/CARD/FIELDS/FIELD[NAME='Local_Ent']/VALUE]]></XPATH>
      </FIELD>
      <FIELD type="AdditionalFields" label="Parte_AT" source-type="AdditionalFields">
        <TAG><![CDATA[#PRIMEIROREGISTO:CA:Parte_AT#]]></TAG>
        <VALUE><![CDATA[#PRIMEIROREGISTO:CA:Parte_AT#]]></VALUE>
        <XPATH><![CDATA[/CARD/FIELDS/FIELD[NAME='Parte_AT']/VALUE]]></XPATH>
      </FIELD>
      <FIELD type="AdditionalFields" label="NAT_LES" source-type="AdditionalFields">
        <TAG><![CDATA[#PRIMEIROREGISTO:CA:NAT_LES#]]></TAG>
        <VALUE><![CDATA[#PRIMEIROREGISTO:CA:NAT_LES#]]></VALUE>
        <XPATH><![CDATA[/CARD/FIELDS/FIELD[NAME='NAT_LES']/VALUE]]></XPATH>
      </FIELD>
      <FIELD type="AdditionalFields" label="Gravidade" source-type="AdditionalFields">
        <TAG><![CDATA[#PRIMEIROREGISTO:CA:Gravidade#]]></TAG>
        <VALUE><![CDATA[#PRIMEIROREGISTO:CA:Gravidade#]]></VALUE>
        <XPATH><![CDATA[/CARD/FIELDS/FIELD[NAME='Gravidade']/VALUE]]></XPATH>
      </FIELD>
      <FIELD type="AdditionalFields" label="Orgao" source-type="AdditionalFields">
        <TAG><![CDATA[#PRIMEIROREGISTO:CA:Orgao#]]></TAG>
        <VALUE><![CDATA[#PRIMEIROREGISTO:CA:Orgao#]]></VALUE>
        <XPATH><![CDATA[/CARD/FIELDS/FIELD[NAME='Orgao']/VALUE]]></XPATH>
      </FIELD>
      <FIELD type="AdditionalFields" label="ValidadoPor" source-type="AdditionalFields">
        <TAG><![CDATA[#PRIMEIROREGISTO:CA:ValidadoPor#]]></TAG>
        <VALUE><![CDATA[#PRIMEIROREGISTO:CA:ValidadoPor#]]></VALUE>
        <XPATH><![CDATA[/CARD/FIELDS/FIELD[NAME='ValidadoPor']/VALUE]]></XPATH>
      </FIELD>
      <FIELD type="AdditionalFields" label="Cod_Barras" source-type="AdditionalFields">
        <TAG><![CDATA[#PRIMEIROREGISTO:CA:Cod_Barras#]]></TAG>
        <VALUE><![CDATA[#PRIMEIROREGISTO:CA:Cod_Barras#]]></VALUE>
        <XPATH><![CDATA[/CARD/FIELDS/FIELD[NAME='Cod_Barras']/VALUE]]></XPATH>
      </FIELD>
      <FIELD type="AdditionalFields" label="CodCPV_4Digitos" source-type="AdditionalFields">
        <TAG><![CDATA[#PRIMEIROREGISTO:CA:CodCPV_4Digitos#]]></TAG>
        <VALUE><![CDATA[#PRIMEIROREGISTO:CA:CodCPV_4Digitos#]]></VALUE>
        <XPATH><![CDATA[/CARD/FIELDS/FIELD[NAME='CodCPV_4Digitos']/VALUE]]></XPATH>
      </FIELD>
      <FIELD type="AdditionalFields" label="TipoProcediment" source-type="AdditionalFields">
        <TAG><![CDATA[#PRIMEIROREGISTO:CA:TipoProcediment#]]></TAG>
        <VALUE><![CDATA[#PRIMEIROREGISTO:CA:TipoProcediment#]]></VALUE>
        <XPATH><![CDATA[/CARD/FIELDS/FIELD[NAME='TipoProcediment']/VALUE]]></XPATH>
      </FIELD>
      <FIELD type="AdditionalFields" label="Classificado" source-type="AdditionalFields">
        <TAG><![CDATA[#PRIMEIROREGISTO:CA:Classificado#]]></TAG>
        <VALUE><![CDATA[#PRIMEIROREGISTO:CA:Classificado#]]></VALUE>
        <XPATH><![CDATA[/CARD/FIELDS/FIELD[NAME='Classificado']/VALUE]]></XPATH>
      </FIELD>
      <FIELD type="AdditionalFields" label="Expedido" source-type="AdditionalFields">
        <TAG><![CDATA[#PRIMEIROREGISTO:CA:Expedido#]]></TAG>
        <VALUE><![CDATA[#PRIMEIROREGISTO:CA:Expedido#]]></VALUE>
        <XPATH><![CDATA[/CARD/FIELDS/FIELD[NAME='Expedido']/VALUE]]></XPATH>
      </FIELD>
      <FIELD type="AdditionalFields" label="DIRECAO" source-type="AdditionalFields">
        <TAG><![CDATA[#PRIMEIROREGISTO:CA:DIRECAO#]]></TAG>
        <VALUE><![CDATA[#PRIMEIROREGISTO:CA:DIRECAO#]]></VALUE>
        <XPATH><![CDATA[/CARD/FIELDS/FIELD[NAME='DIRECAO']/VALUE]]></XPATH>
      </FIELD>
      <FIELD type="AdditionalFields" label="DigitalizadoPor" source-type="AdditionalFields">
        <TAG><![CDATA[#PRIMEIROREGISTO:CA:DigitalizadoPor#]]></TAG>
        <VALUE><![CDATA[#PRIMEIROREGISTO:CA:DigitalizadoPor#]]></VALUE>
        <XPATH><![CDATA[/CARD/FIELDS/FIELD[NAME='DigitalizadoPor']/VALUE]]></XPATH>
      </FIELD>
      <FIELD type="AdditionalFields" label="Data_Digital" source-type="AdditionalFields">
        <TAG><![CDATA[#PRIMEIROREGISTO:CA:Data_Digital#]]></TAG>
        <VALUE><![CDATA[#PRIMEIROREGISTO:CA:Data_Digital#]]></VALUE>
        <XPATH><![CDATA[/CARD/FIELDS/FIELD[NAME='Data_Digital']/VALUE]]></XPATH>
      </FIELD>
      <FIELD type="AdditionalFields" label="Data_Validacao" source-type="AdditionalFields">
        <TAG><![CDATA[#PRIMEIROREGISTO:CA:Data_Validacao#]]></TAG>
        <VALUE><![CDATA[#PRIMEIROREGISTO:CA:Data_Validacao#]]></VALUE>
        <XPATH><![CDATA[/CARD/FIELDS/FIELD[NAME='Data_Validacao']/VALUE]]></XPATH>
      </FIELD>
      <FIELD type="AdditionalFields" label="Valor_Fatura" source-type="AdditionalFields">
        <TAG><![CDATA[#PRIMEIROREGISTO:CA:Valor_Fatura#]]></TAG>
        <VALUE><![CDATA[#PRIMEIROREGISTO:CA:Valor_Fatura#]]></VALUE>
        <XPATH><![CDATA[/CARD/FIELDS/FIELD[NAME='Valor_Fatura']/VALUE]]></XPATH>
      </FIELD>
      <FIELD type="AdditionalFields" label="Habil_literaria" source-type="AdditionalFields">
        <TAG><![CDATA[#PRIMEIROREGISTO:CA:Habil_literaria#]]></TAG>
        <VALUE><![CDATA[#PRIMEIROREGISTO:CA:Habil_literaria#]]></VALUE>
        <XPATH><![CDATA[/CARD/FIELDS/FIELD[NAME='Habil_literaria']/VALUE]]></XPATH>
      </FIELD>
      <FIELD type="AdditionalFields" label="Teste_CPV" source-type="AdditionalFields">
        <TAG><![CDATA[#PRIMEIROREGISTO:CA:Teste_CPV#]]></TAG>
        <VALUE><![CDATA[#PRIMEIROREGISTO:CA:Teste_CPV#]]></VALUE>
        <XPATH><![CDATA[/CARD/FIELDS/FIELD[NAME='Teste_CPV']/VALUE]]></XPATH>
      </FIELD>
      <FIELD type="AdditionalFields" label="SD_Dt_concl" source-type="AdditionalFields">
        <TAG><![CDATA[#PRIMEIROREGISTO:CA:SD_Dt_concl#]]></TAG>
        <VALUE><![CDATA[#PRIMEIROREGISTO:CA:SD_Dt_concl#]]></VALUE>
        <XPATH><![CDATA[/CARD/FIELDS/FIELD[NAME='SD_Dt_concl']/VALUE]]></XPATH>
      </FIELD>
      <FIELD type="AdditionalFields" label="SD_Direcao" source-type="AdditionalFields">
        <TAG><![CDATA[#PRIMEIROREGISTO:CA:SD_Direcao#]]></TAG>
        <VALUE><![CDATA[#PRIMEIROREGISTO:CA:SD_Direcao#]]></VALUE>
        <XPATH><![CDATA[/CARD/FIELDS/FIELD[NAME='SD_Direcao']/VALUE]]></XPATH>
      </FIELD>
      <FIELD type="AdditionalFields" label="SD_Ticket" source-type="AdditionalFields">
        <TAG><![CDATA[#PRIMEIROREGISTO:CA:SD_Ticket#]]></TAG>
        <VALUE><![CDATA[#PRIMEIROREGISTO:CA:SD_Ticket#]]></VALUE>
        <XPATH><![CDATA[/CARD/FIELDS/FIELD[NAME='SD_Ticket']/VALUE]]></XPATH>
      </FIELD>
      <FIELD type="AdditionalFields" label="ClasseEntidade" source-type="AdditionalFields">
        <TAG><![CDATA[#PRIMEIROREGISTO:CA:ClasseEntidade#]]></TAG>
        <VALUE><![CDATA[#PRIMEIROREGISTO:CA:ClasseEntidade#]]></VALUE>
        <XPATH><![CDATA[/CARD/FIELDS/FIELD[NAME='ClasseEntidade']/VALUE]]></XPATH>
      </FIELD>
      <FIELD type="AdditionalFields" label="Empresa" source-type="AdditionalFields">
        <TAG><![CDATA[#PRIMEIROREGISTO:CA:Empresa#]]></TAG>
        <VALUE><![CDATA[#PRIMEIROREGISTO:CA:Empresa#]]></VALUE>
        <XPATH><![CDATA[/CARD/FIELDS/FIELD[NAME='Empresa']/VALUE]]></XPATH>
      </FIELD>
      <FIELD type="AdditionalFields" label="SD_Avaliacao" source-type="AdditionalFields">
        <TAG><![CDATA[#PRIMEIROREGISTO:CA:SD_Avaliacao#]]></TAG>
        <VALUE><![CDATA[#PRIMEIROREGISTO:CA:SD_Avaliacao#]]></VALUE>
        <XPATH><![CDATA[/CARD/FIELDS/FIELD[NAME='SD_Avaliacao']/VALUE]]></XPATH>
      </FIELD>
      <FIELD type="AdditionalFields" label="SD_Equip" source-type="AdditionalFields">
        <TAG><![CDATA[#PRIMEIROREGISTO:CA:SD_Equip#]]></TAG>
        <VALUE><![CDATA[#PRIMEIROREGISTO:CA:SD_Equip#]]></VALUE>
        <XPATH><![CDATA[/CARD/FIELDS/FIELD[NAME='SD_Equip']/VALUE]]></XPATH>
      </FIELD>
      <FIELD type="AdditionalFields" label="SD_Contato" source-type="AdditionalFields">
        <TAG><![CDATA[#PRIMEIROREGISTO:CA:SD_Contato#]]></TAG>
        <VALUE><![CDATA[#PRIMEIROREGISTO:CA:SD_Contato#]]></VALUE>
        <XPATH><![CDATA[/CARD/FIELDS/FIELD[NAME='SD_Contato']/VALUE]]></XPATH>
      </FIELD>
      <FIELD type="AdditionalFields" label="SD_Dt_Prevista" source-type="AdditionalFields">
        <TAG><![CDATA[#PRIMEIROREGISTO:CA:SD_Dt_Prevista#]]></TAG>
        <VALUE><![CDATA[#PRIMEIROREGISTO:CA:SD_Dt_Prevista#]]></VALUE>
        <XPATH><![CDATA[/CARD/FIELDS/FIELD[NAME='SD_Dt_Prevista']/VALUE]]></XPATH>
      </FIELD>
      <FIELD type="AdditionalFields" label="SD_Tmp_Exec" source-type="AdditionalFields">
        <TAG><![CDATA[#PRIMEIROREGISTO:CA:SD_Tmp_Exec#]]></TAG>
        <VALUE><![CDATA[#PRIMEIROREGISTO:CA:SD_Tmp_Exec#]]></VALUE>
        <XPATH><![CDATA[/CARD/FIELDS/FIELD[NAME='SD_Tmp_Exec']/VALUE]]></XPATH>
      </FIELD>
      <FIELD type="AdditionalFields" label="SD_Tipo_Interv" source-type="AdditionalFields">
        <TAG><![CDATA[#PRIMEIROREGISTO:CA:SD_Tipo_Interv#]]></TAG>
        <VALUE><![CDATA[#PRIMEIROREGISTO:CA:SD_Tipo_Interv#]]></VALUE>
        <XPATH><![CDATA[/CARD/FIELDS/FIELD[NAME='SD_Tipo_Interv']/VALUE]]></XPATH>
      </FIELD>
      <FIELD type="AdditionalFields" label="SD_Prioridade" source-type="AdditionalFields">
        <TAG><![CDATA[#PRIMEIROREGISTO:CA:SD_Prioridade#]]></TAG>
        <VALUE><![CDATA[#PRIMEIROREGISTO:CA:SD_Prioridade#]]></VALUE>
        <XPATH><![CDATA[/CARD/FIELDS/FIELD[NAME='SD_Prioridade']/VALUE]]></XPATH>
      </FIELD>
      <FIELD type="AdditionalFields" label="SD_Desc_prob" source-type="AdditionalFields">
        <TAG><![CDATA[#PRIMEIROREGISTO:CA:SD_Desc_prob#]]></TAG>
        <VALUE><![CDATA[#PRIMEIROREGISTO:CA:SD_Desc_prob#]]></VALUE>
        <XPATH><![CDATA[/CARD/FIELDS/FIELD[NAME='SD_Desc_prob']/VALUE]]></XPATH>
      </FIELD>
      <FIELD type="AdditionalFields" label="LAB_Area" source-type="AdditionalFields">
        <TAG><![CDATA[#PRIMEIROREGISTO:CA:LAB_Area#]]></TAG>
        <VALUE><![CDATA[#PRIMEIROREGISTO:CA:LAB_Area#]]></VALUE>
        <XPATH><![CDATA[/CARD/FIELDS/FIELD[NAME='LAB_Area']/VALUE]]></XPATH>
      </FIELD>
      <FIELD type="AdditionalFields" label="Nr_Rua" source-type="AdditionalFields">
        <TAG><![CDATA[#PRIMEIROREGISTO:CA:Nr_Rua#]]></TAG>
        <VALUE><![CDATA[#PRIMEIROREGISTO:CA:Nr_Rua#]]></VALUE>
        <XPATH><![CDATA[/CARD/FIELDS/FIELD[NAME='Nr_Rua']/VALUE]]></XPATH>
      </FIELD>
      <FIELD type="AdditionalFields" label="N_Encomenda" source-type="AdditionalFields">
        <TAG><![CDATA[#PRIMEIROREGISTO:CA:N_Encomenda#]]></TAG>
        <VALUE><![CDATA[#PRIMEIROREGISTO:CA:N_Encomenda#]]></VALUE>
        <XPATH><![CDATA[/CARD/FIELDS/FIELD[NAME='N_Encomenda']/VALUE]]></XPATH>
      </FIELD>
      <FIELD type="AdditionalFields" label="DataRecepFisica" source-type="AdditionalFields">
        <TAG><![CDATA[#PRIMEIROREGISTO:CA:DataRecepFisica#]]></TAG>
        <VALUE><![CDATA[#PRIMEIROREGISTO:CA:DataRecepFisica#]]></VALUE>
        <XPATH><![CDATA[/CARD/FIELDS/FIELD[NAME='DataRecepFisica']/VALUE]]></XPATH>
      </FIELD>
    </NODE>
  </NODE>
  <NODE label="1ºProcesso" type="DistributionFirstProcessTemplate" source-type="DistributionFirstProcessTemplate" replaceValue="false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Documentos">
      <FIELD label="Nome">
        <TAG><![CDATA[#PRIMEIROPROCESSO:DOCUMENTO:1:NOME#]]></TAG>
        <VALUE><![CDATA[#PRIMEIROPROCESSO:DOCUMENTO:1:NOME#]]></VALUE>
        <XPATH/>
      </FIELD>
      <FIELD label="Referência">
        <TAG><![CDATA[#PRIMEIROPROCESSO:DOCUMENTO:1:REFERENCIA#]]></TAG>
        <VALUE><![CDATA[#PRIMEIROPROCESSO:DOCUMENTO:1:REFERENCIA#]]></VALUE>
        <XPATH/>
      </FIELD>
      <FIELD label="Tipo de Documento">
        <TAG><![CDATA[#PRIMEIROPROCESSO:DOCUMENTO:1:TIPO#]]></TAG>
        <VALUE><![CDATA[#PRIMEIROPROCESSO:DOCUMENTO:1:TIPO#]]></VALUE>
        <XPATH/>
      </FIELD>
      <FIELD label="Observações">
        <TAG><![CDATA[#PRIMEIROPROCESSO:DOCUMENTO:1:OBSERVACOES#]]></TAG>
        <VALUE><![CDATA[#PRIMEIROPROCESSO:DOCUMENTO:1:OBSERVACOES#]]></VALUE>
        <XPATH/>
      </FIELD>
      <FIELD label="Data na Origem" dtype="D">
        <TAG><![CDATA[#PRIMEIROPROCESSO:DOCUMENTO:1:DATAORIGEM#]]></TAG>
        <VALUE><![CDATA[#PRIMEIROPROCESSO:DOCUMENTO:1:DATAORIGEM#]]></VALUE>
        <XPATH/>
      </FIELD>
    </NODE>
    <NODE label="Campos Adicionais..." isWindowSelector="true">
      <FIELD type="AdditionalFields" label="Custom_bool" source-type="AdditionalFields">
        <TAG><![CDATA[#PRIMEIROPROCESSO:CA:Custom_bool#]]></TAG>
        <VALUE><![CDATA[#PRIMEIROPROCESSO:CA:Custom_bool#]]></VALUE>
        <XPATH><![CDATA[/CARD/FIELDS/FIELD[NAME='Custom_bool']/VALUE]]></XPATH>
      </FIELD>
      <FIELD type="AdditionalFields" label="Suporte" source-type="AdditionalFields">
        <TAG><![CDATA[#PRIMEIROPROCESSO:CA:Suporte#]]></TAG>
        <VALUE><![CDATA[#PRIMEIROPROCESSO:CA:Suporte#]]></VALUE>
        <XPATH><![CDATA[/CARD/FIELDS/FIELD[NAME='Suporte']/VALUE]]></XPATH>
      </FIELD>
      <FIELD type="AdditionalFields" label="UO" source-type="AdditionalFields">
        <TAG><![CDATA[#PRIMEIROPROCESSO:CA:UO#]]></TAG>
        <VALUE><![CDATA[#PRIMEIROPROCESSO:CA:UO#]]></VALUE>
        <XPATH><![CDATA[/CARD/FIELDS/FIELD[NAME='UO']/VALUE]]></XPATH>
      </FIELD>
      <FIELD type="AdditionalFields" label="Cliente" source-type="AdditionalFields">
        <TAG><![CDATA[#PRIMEIROPROCESSO:CA:Cliente#]]></TAG>
        <VALUE><![CDATA[#PRIMEIROPROCESSO:CA:Cliente#]]></VALUE>
        <XPATH><![CDATA[/CARD/FIELDS/FIELD[NAME='Cliente']/VALUE]]></XPATH>
      </FIELD>
      <FIELD type="AdditionalFields" label="Num_Processo" source-type="AdditionalFields">
        <TAG><![CDATA[#PRIMEIROPROCESSO:CA:Num_Processo#]]></TAG>
        <VALUE><![CDATA[#PRIMEIROPROCESSO:CA:Num_Processo#]]></VALUE>
        <XPATH><![CDATA[/CARD/FIELDS/FIELD[NAME='Num_Processo']/VALUE]]></XPATH>
      </FIELD>
      <FIELD type="AdditionalFields" label="Cod_Cliente" source-type="AdditionalFields">
        <TAG><![CDATA[#PRIMEIROPROCESSO:CA:Cod_Cliente#]]></TAG>
        <VALUE><![CDATA[#PRIMEIROPROCESSO:CA:Cod_Cliente#]]></VALUE>
        <XPATH><![CDATA[/CARD/FIELDS/FIELD[NAME='Cod_Cliente']/VALUE]]></XPATH>
      </FIELD>
      <FIELD type="AdditionalFields" label="Nome_Cliente" source-type="AdditionalFields">
        <TAG><![CDATA[#PRIMEIROPROCESSO:CA:Nome_Cliente#]]></TAG>
        <VALUE><![CDATA[#PRIMEIROPROCESSO:CA:Nome_Cliente#]]></VALUE>
        <XPATH><![CDATA[/CARD/FIELDS/FIELD[NAME='Nome_Cliente']/VALUE]]></XPATH>
      </FIELD>
      <FIELD type="AdditionalFields" label="Cod_Entidade" source-type="AdditionalFields">
        <TAG><![CDATA[#PRIMEIROPROCESSO:CA:Cod_Entidade#]]></TAG>
        <VALUE><![CDATA[#PRIMEIROPROCESSO:CA:Cod_Entidade#]]></VALUE>
        <XPATH><![CDATA[/CARD/FIELDS/FIELD[NAME='Cod_Entidade']/VALUE]]></XPATH>
      </FIELD>
      <FIELD type="AdditionalFields" label="Nome_Entidade" source-type="AdditionalFields">
        <TAG><![CDATA[#PRIMEIROPROCESSO:CA:Nome_Entidade#]]></TAG>
        <VALUE><![CDATA[#PRIMEIROPROCESSO:CA:Nome_Entidade#]]></VALUE>
        <XPATH><![CDATA[/CARD/FIELDS/FIELD[NAME='Nome_Entidade']/VALUE]]></XPATH>
      </FIELD>
      <FIELD type="AdditionalFields" label="Morada_A" source-type="AdditionalFields">
        <TAG><![CDATA[#PRIMEIROPROCESSO:CA:Morada_A#]]></TAG>
        <VALUE><![CDATA[#PRIMEIROPROCESSO:CA:Morada_A#]]></VALUE>
        <XPATH><![CDATA[/CARD/FIELDS/FIELD[NAME='Morada_A']/VALUE]]></XPATH>
      </FIELD>
      <FIELD type="AdditionalFields" label="NIF" source-type="AdditionalFields">
        <TAG><![CDATA[#PRIMEIROPROCESSO:CA:NIF#]]></TAG>
        <VALUE><![CDATA[#PRIMEIROPROCESSO:CA:NIF#]]></VALUE>
        <XPATH><![CDATA[/CARD/FIELDS/FIELD[NAME='NIF']/VALUE]]></XPATH>
      </FIELD>
      <FIELD type="AdditionalFields" label="NIB" source-type="AdditionalFields">
        <TAG><![CDATA[#PRIMEIROPROCESSO:CA:NIB#]]></TAG>
        <VALUE><![CDATA[#PRIMEIROPROCESSO:CA:NIB#]]></VALUE>
        <XPATH><![CDATA[/CARD/FIELDS/FIELD[NAME='NIB']/VALUE]]></XPATH>
      </FIELD>
      <FIELD type="AdditionalFields" label="Num_adenda" source-type="AdditionalFields">
        <TAG><![CDATA[#PRIMEIROPROCESSO:CA:Num_adenda#]]></TAG>
        <VALUE><![CDATA[#PRIMEIROPROCESSO:CA:Num_adenda#]]></VALUE>
        <XPATH><![CDATA[/CARD/FIELDS/FIELD[NAME='Num_adenda']/VALUE]]></XPATH>
      </FIELD>
      <FIELD type="AdditionalFields" label="Servicos" source-type="AdditionalFields">
        <TAG><![CDATA[#PRIMEIROPROCESSO:CA:Servicos#]]></TAG>
        <VALUE><![CDATA[#PRIMEIROPROCESSO:CA:Servicos#]]></VALUE>
        <XPATH><![CDATA[/CARD/FIELDS/FIELD[NAME='Servicos']/VALUE]]></XPATH>
      </FIELD>
      <FIELD type="AdditionalFields" label="Num_ponto_serv" source-type="AdditionalFields">
        <TAG><![CDATA[#PRIMEIROPROCESSO:CA:Num_ponto_serv#]]></TAG>
        <VALUE><![CDATA[#PRIMEIROPROCESSO:CA:Num_ponto_serv#]]></VALUE>
        <XPATH><![CDATA[/CARD/FIELDS/FIELD[NAME='Num_ponto_serv']/VALUE]]></XPATH>
      </FIELD>
      <FIELD type="AdditionalFields" label="Servicos_tipo" source-type="AdditionalFields">
        <TAG><![CDATA[#PRIMEIROPROCESSO:CA:Servicos_tipo#]]></TAG>
        <VALUE><![CDATA[#PRIMEIROPROCESSO:CA:Servicos_tipo#]]></VALUE>
        <XPATH><![CDATA[/CARD/FIELDS/FIELD[NAME='Servicos_tipo']/VALUE]]></XPATH>
      </FIELD>
      <FIELD type="AdditionalFields" label="Ano_Tracado" source-type="AdditionalFields">
        <TAG><![CDATA[#PRIMEIROPROCESSO:CA:Ano_Tracado#]]></TAG>
        <VALUE><![CDATA[#PRIMEIROPROCESSO:CA:Ano_Tracado#]]></VALUE>
        <XPATH><![CDATA[/CARD/FIELDS/FIELD[NAME='Ano_Tracado']/VALUE]]></XPATH>
      </FIELD>
      <FIELD type="AdditionalFields" label="Num_tracado" source-type="AdditionalFields">
        <TAG><![CDATA[#PRIMEIROPROCESSO:CA:Num_tracado#]]></TAG>
        <VALUE><![CDATA[#PRIMEIROPROCESSO:CA:Num_tracado#]]></VALUE>
        <XPATH><![CDATA[/CARD/FIELDS/FIELD[NAME='Num_tracado']/VALUE]]></XPATH>
      </FIELD>
      <FIELD type="AdditionalFields" label="Num_serv" source-type="AdditionalFields">
        <TAG><![CDATA[#PRIMEIROPROCESSO:CA:Num_serv#]]></TAG>
        <VALUE><![CDATA[#PRIMEIROPROCESSO:CA:Num_serv#]]></VALUE>
        <XPATH><![CDATA[/CARD/FIELDS/FIELD[NAME='Num_serv']/VALUE]]></XPATH>
      </FIELD>
      <FIELD type="AdditionalFields" label="Cod_local" source-type="AdditionalFields">
        <TAG><![CDATA[#PRIMEIROPROCESSO:CA:Cod_local#]]></TAG>
        <VALUE><![CDATA[#PRIMEIROPROCESSO:CA:Cod_local#]]></VALUE>
        <XPATH><![CDATA[/CARD/FIELDS/FIELD[NAME='Cod_local']/VALUE]]></XPATH>
      </FIELD>
      <FIELD type="AdditionalFields" label="Num_predio" source-type="AdditionalFields">
        <TAG><![CDATA[#PRIMEIROPROCESSO:CA:Num_predio#]]></TAG>
        <VALUE><![CDATA[#PRIMEIROPROCESSO:CA:Num_predio#]]></VALUE>
        <XPATH><![CDATA[/CARD/FIELDS/FIELD[NAME='Num_predio']/VALUE]]></XPATH>
      </FIELD>
      <FIELD type="AdditionalFields" label="Num_proc" source-type="AdditionalFields">
        <TAG><![CDATA[#PRIMEIROPROCESSO:CA:Num_proc#]]></TAG>
        <VALUE><![CDATA[#PRIMEIROPROCESSO:CA:Num_proc#]]></VALUE>
        <XPATH><![CDATA[/CARD/FIELDS/FIELD[NAME='Num_proc']/VALUE]]></XPATH>
      </FIELD>
      <FIELD type="AdditionalFields" label="Num_proc_ass" source-type="AdditionalFields">
        <TAG><![CDATA[#PRIMEIROPROCESSO:CA:Num_proc_ass#]]></TAG>
        <VALUE><![CDATA[#PRIMEIROPROCESSO:CA:Num_proc_ass#]]></VALUE>
        <XPATH><![CDATA[/CARD/FIELDS/FIELD[NAME='Num_proc_ass']/VALUE]]></XPATH>
      </FIELD>
      <FIELD type="AdditionalFields" label="Tipo_Corr" source-type="AdditionalFields">
        <TAG><![CDATA[#PRIMEIROPROCESSO:CA:Tipo_Corr#]]></TAG>
        <VALUE><![CDATA[#PRIMEIROPROCESSO:CA:Tipo_Corr#]]></VALUE>
        <XPATH><![CDATA[/CARD/FIELDS/FIELD[NAME='Tipo_Corr']/VALUE]]></XPATH>
      </FIELD>
      <FIELD type="AdditionalFields" label="Sit_corr" source-type="AdditionalFields">
        <TAG><![CDATA[#PRIMEIROPROCESSO:CA:Sit_corr#]]></TAG>
        <VALUE><![CDATA[#PRIMEIROPROCESSO:CA:Sit_corr#]]></VALUE>
        <XPATH><![CDATA[/CARD/FIELDS/FIELD[NAME='Sit_corr']/VALUE]]></XPATH>
      </FIELD>
      <FIELD type="AdditionalFields" label="Org_resp" source-type="AdditionalFields">
        <TAG><![CDATA[#PRIMEIROPROCESSO:CA:Org_resp#]]></TAG>
        <VALUE><![CDATA[#PRIMEIROPROCESSO:CA:Org_resp#]]></VALUE>
        <XPATH><![CDATA[/CARD/FIELDS/FIELD[NAME='Org_resp']/VALUE]]></XPATH>
      </FIELD>
      <FIELD type="AdditionalFields" label="Ano_fat" source-type="AdditionalFields">
        <TAG><![CDATA[#PRIMEIROPROCESSO:CA:Ano_fat#]]></TAG>
        <VALUE><![CDATA[#PRIMEIROPROCESSO:CA:Ano_fat#]]></VALUE>
        <XPATH><![CDATA[/CARD/FIELDS/FIELD[NAME='Ano_fat']/VALUE]]></XPATH>
      </FIELD>
      <FIELD type="AdditionalFields" label="Num_fat" source-type="AdditionalFields">
        <TAG><![CDATA[#PRIMEIROPROCESSO:CA:Num_fat#]]></TAG>
        <VALUE><![CDATA[#PRIMEIROPROCESSO:CA:Num_fat#]]></VALUE>
        <XPATH><![CDATA[/CARD/FIELDS/FIELD[NAME='Num_fat']/VALUE]]></XPATH>
      </FIELD>
      <FIELD type="AdditionalFields" label="Data_Emissao" source-type="AdditionalFields">
        <TAG><![CDATA[#PRIMEIROPROCESSO:CA:Data_Emissao#]]></TAG>
        <VALUE><![CDATA[#PRIMEIROPROCESSO:CA:Data_Emissao#]]></VALUE>
        <XPATH><![CDATA[/CARD/FIELDS/FIELD[NAME='Data_Emissao']/VALUE]]></XPATH>
      </FIELD>
      <FIELD type="AdditionalFields" label="Data_E" source-type="AdditionalFields">
        <TAG><![CDATA[#PRIMEIROPROCESSO:CA:Data_E#]]></TAG>
        <VALUE><![CDATA[#PRIMEIROPROCESSO:CA:Data_E#]]></VALUE>
        <XPATH><![CDATA[/CARD/FIELDS/FIELD[NAME='Data_E']/VALUE]]></XPATH>
      </FIELD>
      <FIELD type="AdditionalFields" label="ID_SAP" source-type="AdditionalFields">
        <TAG><![CDATA[#PRIMEIROPROCESSO:CA:ID_SAP#]]></TAG>
        <VALUE><![CDATA[#PRIMEIROPROCESSO:CA:ID_SAP#]]></VALUE>
        <XPATH><![CDATA[/CARD/FIELDS/FIELD[NAME='ID_SAP']/VALUE]]></XPATH>
      </FIELD>
      <FIELD type="AdditionalFields" label="Doc_cont" source-type="AdditionalFields">
        <TAG><![CDATA[#PRIMEIROPROCESSO:CA:Doc_cont#]]></TAG>
        <VALUE><![CDATA[#PRIMEIROPROCESSO:CA:Doc_cont#]]></VALUE>
        <XPATH><![CDATA[/CARD/FIELDS/FIELD[NAME='Doc_cont']/VALUE]]></XPATH>
      </FIELD>
      <FIELD type="AdditionalFields" label="EXP_CentroCusto" source-type="AdditionalFields">
        <TAG><![CDATA[#PRIMEIROPROCESSO:CA:EXP_CentroCusto#]]></TAG>
        <VALUE><![CDATA[#PRIMEIROPROCESSO:CA:EXP_CentroCusto#]]></VALUE>
        <XPATH><![CDATA[/CARD/FIELDS/FIELD[NAME='EXP_CentroCusto']/VALUE]]></XPATH>
      </FIELD>
      <FIELD type="AdditionalFields" label="EXP_Atividade" source-type="AdditionalFields">
        <TAG><![CDATA[#PRIMEIROPROCESSO:CA:EXP_Atividade#]]></TAG>
        <VALUE><![CDATA[#PRIMEIROPROCESSO:CA:EXP_Atividade#]]></VALUE>
        <XPATH><![CDATA[/CARD/FIELDS/FIELD[NAME='EXP_Atividade']/VALUE]]></XPATH>
      </FIELD>
      <FIELD type="AdditionalFields" label="EXP_Divisao" source-type="AdditionalFields">
        <TAG><![CDATA[#PRIMEIROPROCESSO:CA:EXP_Divisao#]]></TAG>
        <VALUE><![CDATA[#PRIMEIROPROCESSO:CA:EXP_Divisao#]]></VALUE>
        <XPATH><![CDATA[/CARD/FIELDS/FIELD[NAME='EXP_Divisao']/VALUE]]></XPATH>
      </FIELD>
      <FIELD type="AdditionalFields" label="EXP_PedidCompra" source-type="AdditionalFields">
        <TAG><![CDATA[#PRIMEIROPROCESSO:CA:EXP_PedidCompra#]]></TAG>
        <VALUE><![CDATA[#PRIMEIROPROCESSO:CA:EXP_PedidCompra#]]></VALUE>
        <XPATH><![CDATA[/CARD/FIELDS/FIELD[NAME='EXP_PedidCompra']/VALUE]]></XPATH>
      </FIELD>
      <FIELD type="AdditionalFields" label="EXP_OrdemEstat" source-type="AdditionalFields">
        <TAG><![CDATA[#PRIMEIROPROCESSO:CA:EXP_OrdemEstat#]]></TAG>
        <VALUE><![CDATA[#PRIMEIROPROCESSO:CA:EXP_OrdemEstat#]]></VALUE>
        <XPATH><![CDATA[/CARD/FIELDS/FIELD[NAME='EXP_OrdemEstat']/VALUE]]></XPATH>
      </FIELD>
      <FIELD type="AdditionalFields" label="EXP_OrdemMaximo" source-type="AdditionalFields">
        <TAG><![CDATA[#PRIMEIROPROCESSO:CA:EXP_OrdemMaximo#]]></TAG>
        <VALUE><![CDATA[#PRIMEIROPROCESSO:CA:EXP_OrdemMaximo#]]></VALUE>
        <XPATH><![CDATA[/CARD/FIELDS/FIELD[NAME='EXP_OrdemMaximo']/VALUE]]></XPATH>
      </FIELD>
      <FIELD type="AdditionalFields" label="INV_PedidCompra" source-type="AdditionalFields">
        <TAG><![CDATA[#PRIMEIROPROCESSO:CA:INV_PedidCompra#]]></TAG>
        <VALUE><![CDATA[#PRIMEIROPROCESSO:CA:INV_PedidCompra#]]></VALUE>
        <XPATH><![CDATA[/CARD/FIELDS/FIELD[NAME='INV_PedidCompra']/VALUE]]></XPATH>
      </FIELD>
      <FIELD type="AdditionalFields" label="INV_PEP" source-type="AdditionalFields">
        <TAG><![CDATA[#PRIMEIROPROCESSO:CA:INV_PEP#]]></TAG>
        <VALUE><![CDATA[#PRIMEIROPROCESSO:CA:INV_PEP#]]></VALUE>
        <XPATH><![CDATA[/CARD/FIELDS/FIELD[NAME='INV_PEP']/VALUE]]></XPATH>
      </FIELD>
      <FIELD type="AdditionalFields" label="Pagamento" source-type="AdditionalFields">
        <TAG><![CDATA[#PRIMEIROPROCESSO:CA:Pagamento#]]></TAG>
        <VALUE><![CDATA[#PRIMEIROPROCESSO:CA:Pagamento#]]></VALUE>
        <XPATH><![CDATA[/CARD/FIELDS/FIELD[NAME='Pagamento']/VALUE]]></XPATH>
      </FIELD>
      <FIELD type="AdditionalFields" label="OI" source-type="AdditionalFields">
        <TAG><![CDATA[#PRIMEIROPROCESSO:CA:OI#]]></TAG>
        <VALUE><![CDATA[#PRIMEIROPROCESSO:CA:OI#]]></VALUE>
        <XPATH><![CDATA[/CARD/FIELDS/FIELD[NAME='OI']/VALUE]]></XPATH>
      </FIELD>
      <FIELD type="AdditionalFields" label="Tipo_Inv" source-type="AdditionalFields">
        <TAG><![CDATA[#PRIMEIROPROCESSO:CA:Tipo_Inv#]]></TAG>
        <VALUE><![CDATA[#PRIMEIROPROCESSO:CA:Tipo_Inv#]]></VALUE>
        <XPATH><![CDATA[/CARD/FIELDS/FIELD[NAME='Tipo_Inv']/VALUE]]></XPATH>
      </FIELD>
      <FIELD type="AdditionalFields" label="Cod_CC" source-type="AdditionalFields">
        <TAG><![CDATA[#PRIMEIROPROCESSO:CA:Cod_CC#]]></TAG>
        <VALUE><![CDATA[#PRIMEIROPROCESSO:CA:Cod_CC#]]></VALUE>
        <XPATH><![CDATA[/CARD/FIELDS/FIELD[NAME='Cod_CC']/VALUE]]></XPATH>
      </FIELD>
      <FIELD type="AdditionalFields" label="Desig_CC" source-type="AdditionalFields">
        <TAG><![CDATA[#PRIMEIROPROCESSO:CA:Desig_CC#]]></TAG>
        <VALUE><![CDATA[#PRIMEIROPROCESSO:CA:Desig_CC#]]></VALUE>
        <XPATH><![CDATA[/CARD/FIELDS/FIELD[NAME='Desig_CC']/VALUE]]></XPATH>
      </FIELD>
      <FIELD type="AdditionalFields" label="Fornecedores" source-type="AdditionalFields">
        <TAG><![CDATA[#PRIMEIROPROCESSO:CA:Fornecedores#]]></TAG>
        <VALUE><![CDATA[#PRIMEIROPROCESSO:CA:Fornecedores#]]></VALUE>
        <XPATH><![CDATA[/CARD/FIELDS/FIELD[NAME='Fornecedores']/VALUE]]></XPATH>
      </FIELD>
      <FIELD type="AdditionalFields" label="Local_Ent" source-type="AdditionalFields">
        <TAG><![CDATA[#PRIMEIROPROCESSO:CA:Local_Ent#]]></TAG>
        <VALUE><![CDATA[#PRIMEIROPROCESSO:CA:Local_Ent#]]></VALUE>
        <XPATH><![CDATA[/CARD/FIELDS/FIELD[NAME='Local_Ent']/VALUE]]></XPATH>
      </FIELD>
      <FIELD type="AdditionalFields" label="Parte_AT" source-type="AdditionalFields">
        <TAG><![CDATA[#PRIMEIROPROCESSO:CA:Parte_AT#]]></TAG>
        <VALUE><![CDATA[#PRIMEIROPROCESSO:CA:Parte_AT#]]></VALUE>
        <XPATH><![CDATA[/CARD/FIELDS/FIELD[NAME='Parte_AT']/VALUE]]></XPATH>
      </FIELD>
      <FIELD type="AdditionalFields" label="NAT_LES" source-type="AdditionalFields">
        <TAG><![CDATA[#PRIMEIROPROCESSO:CA:NAT_LES#]]></TAG>
        <VALUE><![CDATA[#PRIMEIROPROCESSO:CA:NAT_LES#]]></VALUE>
        <XPATH><![CDATA[/CARD/FIELDS/FIELD[NAME='NAT_LES']/VALUE]]></XPATH>
      </FIELD>
      <FIELD type="AdditionalFields" label="Gravidade" source-type="AdditionalFields">
        <TAG><![CDATA[#PRIMEIROPROCESSO:CA:Gravidade#]]></TAG>
        <VALUE><![CDATA[#PRIMEIROPROCESSO:CA:Gravidade#]]></VALUE>
        <XPATH><![CDATA[/CARD/FIELDS/FIELD[NAME='Gravidade']/VALUE]]></XPATH>
      </FIELD>
      <FIELD type="AdditionalFields" label="Orgao" source-type="AdditionalFields">
        <TAG><![CDATA[#PRIMEIROPROCESSO:CA:Orgao#]]></TAG>
        <VALUE><![CDATA[#PRIMEIROPROCESSO:CA:Orgao#]]></VALUE>
        <XPATH><![CDATA[/CARD/FIELDS/FIELD[NAME='Orgao']/VALUE]]></XPATH>
      </FIELD>
      <FIELD type="AdditionalFields" label="ValidadoPor" source-type="AdditionalFields">
        <TAG><![CDATA[#PRIMEIROPROCESSO:CA:ValidadoPor#]]></TAG>
        <VALUE><![CDATA[#PRIMEIROPROCESSO:CA:ValidadoPor#]]></VALUE>
        <XPATH><![CDATA[/CARD/FIELDS/FIELD[NAME='ValidadoPor']/VALUE]]></XPATH>
      </FIELD>
      <FIELD type="AdditionalFields" label="Cod_Barras" source-type="AdditionalFields">
        <TAG><![CDATA[#PRIMEIROPROCESSO:CA:Cod_Barras#]]></TAG>
        <VALUE><![CDATA[#PRIMEIROPROCESSO:CA:Cod_Barras#]]></VALUE>
        <XPATH><![CDATA[/CARD/FIELDS/FIELD[NAME='Cod_Barras']/VALUE]]></XPATH>
      </FIELD>
      <FIELD type="AdditionalFields" label="CodCPV_4Digitos" source-type="AdditionalFields">
        <TAG><![CDATA[#PRIMEIROPROCESSO:CA:CodCPV_4Digitos#]]></TAG>
        <VALUE><![CDATA[#PRIMEIROPROCESSO:CA:CodCPV_4Digitos#]]></VALUE>
        <XPATH><![CDATA[/CARD/FIELDS/FIELD[NAME='CodCPV_4Digitos']/VALUE]]></XPATH>
      </FIELD>
      <FIELD type="AdditionalFields" label="TipoProcediment" source-type="AdditionalFields">
        <TAG><![CDATA[#PRIMEIROPROCESSO:CA:TipoProcediment#]]></TAG>
        <VALUE><![CDATA[#PRIMEIROPROCESSO:CA:TipoProcediment#]]></VALUE>
        <XPATH><![CDATA[/CARD/FIELDS/FIELD[NAME='TipoProcediment']/VALUE]]></XPATH>
      </FIELD>
      <FIELD type="AdditionalFields" label="Classificado" source-type="AdditionalFields">
        <TAG><![CDATA[#PRIMEIROPROCESSO:CA:Classificado#]]></TAG>
        <VALUE><![CDATA[#PRIMEIROPROCESSO:CA:Classificado#]]></VALUE>
        <XPATH><![CDATA[/CARD/FIELDS/FIELD[NAME='Classificado']/VALUE]]></XPATH>
      </FIELD>
      <FIELD type="AdditionalFields" label="Expedido" source-type="AdditionalFields">
        <TAG><![CDATA[#PRIMEIROPROCESSO:CA:Expedido#]]></TAG>
        <VALUE><![CDATA[#PRIMEIROPROCESSO:CA:Expedido#]]></VALUE>
        <XPATH><![CDATA[/CARD/FIELDS/FIELD[NAME='Expedido']/VALUE]]></XPATH>
      </FIELD>
      <FIELD type="AdditionalFields" label="DIRECAO" source-type="AdditionalFields">
        <TAG><![CDATA[#PRIMEIROPROCESSO:CA:DIRECAO#]]></TAG>
        <VALUE><![CDATA[#PRIMEIROPROCESSO:CA:DIRECAO#]]></VALUE>
        <XPATH><![CDATA[/CARD/FIELDS/FIELD[NAME='DIRECAO']/VALUE]]></XPATH>
      </FIELD>
      <FIELD type="AdditionalFields" label="DigitalizadoPor" source-type="AdditionalFields">
        <TAG><![CDATA[#PRIMEIROPROCESSO:CA:DigitalizadoPor#]]></TAG>
        <VALUE><![CDATA[#PRIMEIROPROCESSO:CA:DigitalizadoPor#]]></VALUE>
        <XPATH><![CDATA[/CARD/FIELDS/FIELD[NAME='DigitalizadoPor']/VALUE]]></XPATH>
      </FIELD>
      <FIELD type="AdditionalFields" label="Data_Digital" source-type="AdditionalFields">
        <TAG><![CDATA[#PRIMEIROPROCESSO:CA:Data_Digital#]]></TAG>
        <VALUE><![CDATA[#PRIMEIROPROCESSO:CA:Data_Digital#]]></VALUE>
        <XPATH><![CDATA[/CARD/FIELDS/FIELD[NAME='Data_Digital']/VALUE]]></XPATH>
      </FIELD>
      <FIELD type="AdditionalFields" label="Data_Validacao" source-type="AdditionalFields">
        <TAG><![CDATA[#PRIMEIROPROCESSO:CA:Data_Validacao#]]></TAG>
        <VALUE><![CDATA[#PRIMEIROPROCESSO:CA:Data_Validacao#]]></VALUE>
        <XPATH><![CDATA[/CARD/FIELDS/FIELD[NAME='Data_Validacao']/VALUE]]></XPATH>
      </FIELD>
      <FIELD type="AdditionalFields" label="Valor_Fatura" source-type="AdditionalFields">
        <TAG><![CDATA[#PRIMEIROPROCESSO:CA:Valor_Fatura#]]></TAG>
        <VALUE><![CDATA[#PRIMEIROPROCESSO:CA:Valor_Fatura#]]></VALUE>
        <XPATH><![CDATA[/CARD/FIELDS/FIELD[NAME='Valor_Fatura']/VALUE]]></XPATH>
      </FIELD>
      <FIELD type="AdditionalFields" label="Habil_literaria" source-type="AdditionalFields">
        <TAG><![CDATA[#PRIMEIROPROCESSO:CA:Habil_literaria#]]></TAG>
        <VALUE><![CDATA[#PRIMEIROPROCESSO:CA:Habil_literaria#]]></VALUE>
        <XPATH><![CDATA[/CARD/FIELDS/FIELD[NAME='Habil_literaria']/VALUE]]></XPATH>
      </FIELD>
      <FIELD type="AdditionalFields" label="Teste_CPV" source-type="AdditionalFields">
        <TAG><![CDATA[#PRIMEIROPROCESSO:CA:Teste_CPV#]]></TAG>
        <VALUE><![CDATA[#PRIMEIROPROCESSO:CA:Teste_CPV#]]></VALUE>
        <XPATH><![CDATA[/CARD/FIELDS/FIELD[NAME='Teste_CPV']/VALUE]]></XPATH>
      </FIELD>
      <FIELD type="AdditionalFields" label="SD_Dt_concl" source-type="AdditionalFields">
        <TAG><![CDATA[#PRIMEIROPROCESSO:CA:SD_Dt_concl#]]></TAG>
        <VALUE><![CDATA[#PRIMEIROPROCESSO:CA:SD_Dt_concl#]]></VALUE>
        <XPATH><![CDATA[/CARD/FIELDS/FIELD[NAME='SD_Dt_concl']/VALUE]]></XPATH>
      </FIELD>
      <FIELD type="AdditionalFields" label="SD_Direcao" source-type="AdditionalFields">
        <TAG><![CDATA[#PRIMEIROPROCESSO:CA:SD_Direcao#]]></TAG>
        <VALUE><![CDATA[#PRIMEIROPROCESSO:CA:SD_Direcao#]]></VALUE>
        <XPATH><![CDATA[/CARD/FIELDS/FIELD[NAME='SD_Direcao']/VALUE]]></XPATH>
      </FIELD>
      <FIELD type="AdditionalFields" label="SD_Ticket" source-type="AdditionalFields">
        <TAG><![CDATA[#PRIMEIROPROCESSO:CA:SD_Ticket#]]></TAG>
        <VALUE><![CDATA[#PRIMEIROPROCESSO:CA:SD_Ticket#]]></VALUE>
        <XPATH><![CDATA[/CARD/FIELDS/FIELD[NAME='SD_Ticket']/VALUE]]></XPATH>
      </FIELD>
      <FIELD type="AdditionalFields" label="ClasseEntidade" source-type="AdditionalFields">
        <TAG><![CDATA[#PRIMEIROPROCESSO:CA:ClasseEntidade#]]></TAG>
        <VALUE><![CDATA[#PRIMEIROPROCESSO:CA:ClasseEntidade#]]></VALUE>
        <XPATH><![CDATA[/CARD/FIELDS/FIELD[NAME='ClasseEntidade']/VALUE]]></XPATH>
      </FIELD>
      <FIELD type="AdditionalFields" label="Empresa" source-type="AdditionalFields">
        <TAG><![CDATA[#PRIMEIROPROCESSO:CA:Empresa#]]></TAG>
        <VALUE><![CDATA[#PRIMEIROPROCESSO:CA:Empresa#]]></VALUE>
        <XPATH><![CDATA[/CARD/FIELDS/FIELD[NAME='Empresa']/VALUE]]></XPATH>
      </FIELD>
      <FIELD type="AdditionalFields" label="SD_Avaliacao" source-type="AdditionalFields">
        <TAG><![CDATA[#PRIMEIROPROCESSO:CA:SD_Avaliacao#]]></TAG>
        <VALUE><![CDATA[#PRIMEIROPROCESSO:CA:SD_Avaliacao#]]></VALUE>
        <XPATH><![CDATA[/CARD/FIELDS/FIELD[NAME='SD_Avaliacao']/VALUE]]></XPATH>
      </FIELD>
      <FIELD type="AdditionalFields" label="SD_Equip" source-type="AdditionalFields">
        <TAG><![CDATA[#PRIMEIROPROCESSO:CA:SD_Equip#]]></TAG>
        <VALUE><![CDATA[#PRIMEIROPROCESSO:CA:SD_Equip#]]></VALUE>
        <XPATH><![CDATA[/CARD/FIELDS/FIELD[NAME='SD_Equip']/VALUE]]></XPATH>
      </FIELD>
      <FIELD type="AdditionalFields" label="SD_Contato" source-type="AdditionalFields">
        <TAG><![CDATA[#PRIMEIROPROCESSO:CA:SD_Contato#]]></TAG>
        <VALUE><![CDATA[#PRIMEIROPROCESSO:CA:SD_Contato#]]></VALUE>
        <XPATH><![CDATA[/CARD/FIELDS/FIELD[NAME='SD_Contato']/VALUE]]></XPATH>
      </FIELD>
      <FIELD type="AdditionalFields" label="SD_Dt_Prevista" source-type="AdditionalFields">
        <TAG><![CDATA[#PRIMEIROPROCESSO:CA:SD_Dt_Prevista#]]></TAG>
        <VALUE><![CDATA[#PRIMEIROPROCESSO:CA:SD_Dt_Prevista#]]></VALUE>
        <XPATH><![CDATA[/CARD/FIELDS/FIELD[NAME='SD_Dt_Prevista']/VALUE]]></XPATH>
      </FIELD>
      <FIELD type="AdditionalFields" label="SD_Tmp_Exec" source-type="AdditionalFields">
        <TAG><![CDATA[#PRIMEIROPROCESSO:CA:SD_Tmp_Exec#]]></TAG>
        <VALUE><![CDATA[#PRIMEIROPROCESSO:CA:SD_Tmp_Exec#]]></VALUE>
        <XPATH><![CDATA[/CARD/FIELDS/FIELD[NAME='SD_Tmp_Exec']/VALUE]]></XPATH>
      </FIELD>
      <FIELD type="AdditionalFields" label="SD_Tipo_Interv" source-type="AdditionalFields">
        <TAG><![CDATA[#PRIMEIROPROCESSO:CA:SD_Tipo_Interv#]]></TAG>
        <VALUE><![CDATA[#PRIMEIROPROCESSO:CA:SD_Tipo_Interv#]]></VALUE>
        <XPATH><![CDATA[/CARD/FIELDS/FIELD[NAME='SD_Tipo_Interv']/VALUE]]></XPATH>
      </FIELD>
      <FIELD type="AdditionalFields" label="SD_Prioridade" source-type="AdditionalFields">
        <TAG><![CDATA[#PRIMEIROPROCESSO:CA:SD_Prioridade#]]></TAG>
        <VALUE><![CDATA[#PRIMEIROPROCESSO:CA:SD_Prioridade#]]></VALUE>
        <XPATH><![CDATA[/CARD/FIELDS/FIELD[NAME='SD_Prioridade']/VALUE]]></XPATH>
      </FIELD>
      <FIELD type="AdditionalFields" label="SD_Desc_prob" source-type="AdditionalFields">
        <TAG><![CDATA[#PRIMEIROPROCESSO:CA:SD_Desc_prob#]]></TAG>
        <VALUE><![CDATA[#PRIMEIROPROCESSO:CA:SD_Desc_prob#]]></VALUE>
        <XPATH><![CDATA[/CARD/FIELDS/FIELD[NAME='SD_Desc_prob']/VALUE]]></XPATH>
      </FIELD>
      <FIELD type="AdditionalFields" label="LAB_Area" source-type="AdditionalFields">
        <TAG><![CDATA[#PRIMEIROPROCESSO:CA:LAB_Area#]]></TAG>
        <VALUE><![CDATA[#PRIMEIROPROCESSO:CA:LAB_Area#]]></VALUE>
        <XPATH><![CDATA[/CARD/FIELDS/FIELD[NAME='LAB_Area']/VALUE]]></XPATH>
      </FIELD>
      <FIELD type="AdditionalFields" label="Nr_Rua" source-type="AdditionalFields">
        <TAG><![CDATA[#PRIMEIROPROCESSO:CA:Nr_Rua#]]></TAG>
        <VALUE><![CDATA[#PRIMEIROPROCESSO:CA:Nr_Rua#]]></VALUE>
        <XPATH><![CDATA[/CARD/FIELDS/FIELD[NAME='Nr_Rua']/VALUE]]></XPATH>
      </FIELD>
      <FIELD type="AdditionalFields" label="N_Encomenda" source-type="AdditionalFields">
        <TAG><![CDATA[#PRIMEIROPROCESSO:CA:N_Encomenda#]]></TAG>
        <VALUE><![CDATA[#PRIMEIROPROCESSO:CA:N_Encomenda#]]></VALUE>
        <XPATH><![CDATA[/CARD/FIELDS/FIELD[NAME='N_Encomenda']/VALUE]]></XPATH>
      </FIELD>
      <FIELD type="AdditionalFields" label="DataRecepFisica" source-type="AdditionalFields">
        <TAG><![CDATA[#PRIMEIROPROCESSO:CA:DataRecepFisica#]]></TAG>
        <VALUE><![CDATA[#PRIMEIROPROCESSO:CA:DataRecepFisica#]]></VALUE>
        <XPATH><![CDATA[/CARD/FIELDS/FIELD[NAME='DataRecepFisica']/VALUE]]></XPATH>
      </FIELD>
    </NODE>
  </NODE>
  <NODE label="Registo" type="Card" source-type="CardTemplate" replaceValue="false">
    <FIELD label="Nº de Registo">
      <TAG><![CDATA[#REGISTO:NUMERO#]]></TAG>
      <VALUE><![CDATA[#REGISTO:NUMERO#]]></VALUE>
      <XPATH/>
    </FIELD>
    <FIELD label="Código de barras do Nº de Registo" dtype="barcode">
      <TAG><![CDATA[#REGISTO:CODIGOBARRAS#]]></TAG>
      <VALUE>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label="Data" dtype="D">
      <TAG><![CDATA[#REGISTO:DATA#]]></TAG>
      <VALUE><![CDATA[#REGISTO:DATA#]]></VALUE>
      <XPATH/>
    </FIELD>
    <NODE label="Classificação" type="CardClassitication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label="Processo" type="CardProcess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label="Entidade" type="CardEntity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type="EntityFields" label="Código" source-type="EntityFields">
        <TAG><![CDATA[#REGISTO:ENTIDADE:Código#]]></TAG>
        <VALUE><![CDATA[Código]]></VALUE>
        <XPATH><![CDATA[/CARD/ENTITIES/ENTITY[TYPE='P']/PROPERTIES/PROPERTY[NAME='Código']/VALUE]]></XPATH>
      </FIELD>
      <FIELD type="EntityFields" label="Morada" source-type="EntityFields">
        <TAG><![CDATA[#REGISTO:ENTIDADE:Morada#]]></TAG>
        <VALUE><![CDATA[Morada]]></VALUE>
        <XPATH><![CDATA[/CARD/ENTITIES/ENTITY[TYPE='P']/PROPERTIES/PROPERTY[NAME='Morada']/VALUE]]></XPATH>
      </FIELD>
      <FIELD type="EntityFields" label="Código Postal" source-type="EntityFields">
        <TAG><![CDATA[#REGISTO:ENTIDADE:Código Postal#]]></TAG>
        <VALUE><![CDATA[Código Postal]]></VALUE>
        <XPATH><![CDATA[/CARD/ENTITIES/ENTITY[TYPE='P']/PROPERTIES/PROPERTY[NAME='Código Postal']/VALUE]]></XPATH>
      </FIELD>
      <FIELD type="EntityFields" label="Localidade" source-type="EntityFields">
        <TAG><![CDATA[#REGISTO:ENTIDADE:Localidade#]]></TAG>
        <VALUE><![CDATA[Localidade]]></VALUE>
        <XPATH><![CDATA[/CARD/ENTITIES/ENTITY[TYPE='P']/PROPERTIES/PROPERTY[NAME='Localidade']/VALUE]]></XPATH>
      </FIELD>
      <FIELD type="EntityFields" label="Telefone" source-type="EntityFields">
        <TAG><![CDATA[#REGISTO:ENTIDADE:Telefone#]]></TAG>
        <VALUE><![CDATA[Telefone]]></VALUE>
        <XPATH><![CDATA[/CARD/ENTITIES/ENTITY[TYPE='P']/PROPERTIES/PROPERTY[NAME='Telefone']/VALUE]]></XPATH>
      </FIELD>
    </NODE>
    <NODE label="Distribuição" type="CardDistribution">
      <FIELD label="Código">
        <TAG><![CDATA[#REGISTO:DISTRIBUICAO:CODIGO#]]></TAG>
        <VALUE><![CDATA[#REGISTO:DISTRIBUICAO:CODIGO#]]></VALUE>
        <XPATH/>
      </FIELD>
      <FIELD label="Assunto">
        <TAG><![CDATA[#REGISTO:DISTRIBUICAO:ASSUNTO#]]></TAG>
        <VALUE><![CDATA[#REGISTO:DISTRIBUICAO:ASSUNTO#]]></VALUE>
        <XPATH/>
      </FIELD>
    </NODE>
    <NODE label="Documento" type="CardDocument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label="Data na Origem" dtype="D">
        <TAG><![CDATA[#REGISTO:DOCUMENTO:DATAORIGEM#]]></TAG>
        <VALUE><![CDATA[#REGISTO:DOCUMENTO:DATAORIGEM#]]></VALUE>
        <XPATH/>
      </FIELD>
    </NODE>
    <NODE label="Campos Adicionais..." isWindowSelector="true">
      <FIELD type="AdditionalFields" label="Custom_bool" source-type="AdditionalFields">
        <TAG><![CDATA[#REGISTO:CA:Custom_bool#]]></TAG>
        <VALUE><![CDATA[#REGISTO:CA:Custom_bool#]]></VALUE>
        <XPATH><![CDATA[/CARD/FIELDS/FIELD[NAME='Custom_bool']/VALUE]]></XPATH>
      </FIELD>
      <FIELD type="AdditionalFields" label="Suporte" source-type="AdditionalFields">
        <TAG><![CDATA[#REGISTO:CA:Suporte#]]></TAG>
        <VALUE><![CDATA[#REGISTO:CA:Suporte#]]></VALUE>
        <XPATH><![CDATA[/CARD/FIELDS/FIELD[NAME='Suporte']/VALUE]]></XPATH>
      </FIELD>
      <FIELD type="AdditionalFields" label="UO" source-type="AdditionalFields">
        <TAG><![CDATA[#REGISTO:CA:UO#]]></TAG>
        <VALUE><![CDATA[#REGISTO:CA:UO#]]></VALUE>
        <XPATH><![CDATA[/CARD/FIELDS/FIELD[NAME='UO']/VALUE]]></XPATH>
      </FIELD>
      <FIELD type="AdditionalFields" label="Cliente" source-type="AdditionalFields">
        <TAG><![CDATA[#REGISTO:CA:Cliente#]]></TAG>
        <VALUE><![CDATA[#REGISTO:CA:Cliente#]]></VALUE>
        <XPATH><![CDATA[/CARD/FIELDS/FIELD[NAME='Cliente']/VALUE]]></XPATH>
      </FIELD>
      <FIELD type="AdditionalFields" label="Num_Processo" source-type="AdditionalFields">
        <TAG><![CDATA[#REGISTO:CA:Num_Processo#]]></TAG>
        <VALUE><![CDATA[#REGISTO:CA:Num_Processo#]]></VALUE>
        <XPATH><![CDATA[/CARD/FIELDS/FIELD[NAME='Num_Processo']/VALUE]]></XPATH>
      </FIELD>
      <FIELD type="AdditionalFields" label="Cod_Cliente" source-type="AdditionalFields">
        <TAG><![CDATA[#REGISTO:CA:Cod_Cliente#]]></TAG>
        <VALUE><![CDATA[#REGISTO:CA:Cod_Cliente#]]></VALUE>
        <XPATH><![CDATA[/CARD/FIELDS/FIELD[NAME='Cod_Cliente']/VALUE]]></XPATH>
      </FIELD>
      <FIELD type="AdditionalFields" label="Nome_Cliente" source-type="AdditionalFields">
        <TAG><![CDATA[#REGISTO:CA:Nome_Cliente#]]></TAG>
        <VALUE><![CDATA[#REGISTO:CA:Nome_Cliente#]]></VALUE>
        <XPATH><![CDATA[/CARD/FIELDS/FIELD[NAME='Nome_Cliente']/VALUE]]></XPATH>
      </FIELD>
      <FIELD type="AdditionalFields" label="Cod_Entidade" source-type="AdditionalFields">
        <TAG><![CDATA[#REGISTO:CA:Cod_Entidade#]]></TAG>
        <VALUE><![CDATA[#REGISTO:CA:Cod_Entidade#]]></VALUE>
        <XPATH><![CDATA[/CARD/FIELDS/FIELD[NAME='Cod_Entidade']/VALUE]]></XPATH>
      </FIELD>
      <FIELD type="AdditionalFields" label="Nome_Entidade" source-type="AdditionalFields">
        <TAG><![CDATA[#REGISTO:CA:Nome_Entidade#]]></TAG>
        <VALUE><![CDATA[#REGISTO:CA:Nome_Entidade#]]></VALUE>
        <XPATH><![CDATA[/CARD/FIELDS/FIELD[NAME='Nome_Entidade']/VALUE]]></XPATH>
      </FIELD>
      <FIELD type="AdditionalFields" label="Morada_A" source-type="AdditionalFields">
        <TAG><![CDATA[#REGISTO:CA:Morada_A#]]></TAG>
        <VALUE><![CDATA[#REGISTO:CA:Morada_A#]]></VALUE>
        <XPATH><![CDATA[/CARD/FIELDS/FIELD[NAME='Morada_A']/VALUE]]></XPATH>
      </FIELD>
      <FIELD type="AdditionalFields" label="NIF" source-type="AdditionalFields">
        <TAG><![CDATA[#REGISTO:CA:NIF#]]></TAG>
        <VALUE><![CDATA[#REGISTO:CA:NIF#]]></VALUE>
        <XPATH><![CDATA[/CARD/FIELDS/FIELD[NAME='NIF']/VALUE]]></XPATH>
      </FIELD>
      <FIELD type="AdditionalFields" label="NIB" source-type="AdditionalFields">
        <TAG><![CDATA[#REGISTO:CA:NIB#]]></TAG>
        <VALUE><![CDATA[#REGISTO:CA:NIB#]]></VALUE>
        <XPATH><![CDATA[/CARD/FIELDS/FIELD[NAME='NIB']/VALUE]]></XPATH>
      </FIELD>
      <FIELD type="AdditionalFields" label="Num_adenda" source-type="AdditionalFields">
        <TAG><![CDATA[#REGISTO:CA:Num_adenda#]]></TAG>
        <VALUE><![CDATA[#REGISTO:CA:Num_adenda#]]></VALUE>
        <XPATH><![CDATA[/CARD/FIELDS/FIELD[NAME='Num_adenda']/VALUE]]></XPATH>
      </FIELD>
      <FIELD type="AdditionalFields" label="Servicos" source-type="AdditionalFields">
        <TAG><![CDATA[#REGISTO:CA:Servicos#]]></TAG>
        <VALUE><![CDATA[#REGISTO:CA:Servicos#]]></VALUE>
        <XPATH><![CDATA[/CARD/FIELDS/FIELD[NAME='Servicos']/VALUE]]></XPATH>
      </FIELD>
      <FIELD type="AdditionalFields" label="Num_ponto_serv" source-type="AdditionalFields">
        <TAG><![CDATA[#REGISTO:CA:Num_ponto_serv#]]></TAG>
        <VALUE><![CDATA[#REGISTO:CA:Num_ponto_serv#]]></VALUE>
        <XPATH><![CDATA[/CARD/FIELDS/FIELD[NAME='Num_ponto_serv']/VALUE]]></XPATH>
      </FIELD>
      <FIELD type="AdditionalFields" label="Servicos_tipo" source-type="AdditionalFields">
        <TAG><![CDATA[#REGISTO:CA:Servicos_tipo#]]></TAG>
        <VALUE><![CDATA[#REGISTO:CA:Servicos_tipo#]]></VALUE>
        <XPATH><![CDATA[/CARD/FIELDS/FIELD[NAME='Servicos_tipo']/VALUE]]></XPATH>
      </FIELD>
      <FIELD type="AdditionalFields" label="Ano_Tracado" source-type="AdditionalFields">
        <TAG><![CDATA[#REGISTO:CA:Ano_Tracado#]]></TAG>
        <VALUE><![CDATA[#REGISTO:CA:Ano_Tracado#]]></VALUE>
        <XPATH><![CDATA[/CARD/FIELDS/FIELD[NAME='Ano_Tracado']/VALUE]]></XPATH>
      </FIELD>
      <FIELD type="AdditionalFields" label="Num_tracado" source-type="AdditionalFields">
        <TAG><![CDATA[#REGISTO:CA:Num_tracado#]]></TAG>
        <VALUE><![CDATA[#REGISTO:CA:Num_tracado#]]></VALUE>
        <XPATH><![CDATA[/CARD/FIELDS/FIELD[NAME='Num_tracado']/VALUE]]></XPATH>
      </FIELD>
      <FIELD type="AdditionalFields" label="Num_serv" source-type="AdditionalFields">
        <TAG><![CDATA[#REGISTO:CA:Num_serv#]]></TAG>
        <VALUE><![CDATA[#REGISTO:CA:Num_serv#]]></VALUE>
        <XPATH><![CDATA[/CARD/FIELDS/FIELD[NAME='Num_serv']/VALUE]]></XPATH>
      </FIELD>
      <FIELD type="AdditionalFields" label="Cod_local" source-type="AdditionalFields">
        <TAG><![CDATA[#REGISTO:CA:Cod_local#]]></TAG>
        <VALUE><![CDATA[#REGISTO:CA:Cod_local#]]></VALUE>
        <XPATH><![CDATA[/CARD/FIELDS/FIELD[NAME='Cod_local']/VALUE]]></XPATH>
      </FIELD>
      <FIELD type="AdditionalFields" label="Num_predio" source-type="AdditionalFields">
        <TAG><![CDATA[#REGISTO:CA:Num_predio#]]></TAG>
        <VALUE><![CDATA[#REGISTO:CA:Num_predio#]]></VALUE>
        <XPATH><![CDATA[/CARD/FIELDS/FIELD[NAME='Num_predio']/VALUE]]></XPATH>
      </FIELD>
      <FIELD type="AdditionalFields" label="Num_proc" source-type="AdditionalFields">
        <TAG><![CDATA[#REGISTO:CA:Num_proc#]]></TAG>
        <VALUE><![CDATA[#REGISTO:CA:Num_proc#]]></VALUE>
        <XPATH><![CDATA[/CARD/FIELDS/FIELD[NAME='Num_proc']/VALUE]]></XPATH>
      </FIELD>
      <FIELD type="AdditionalFields" label="Num_proc_ass" source-type="AdditionalFields">
        <TAG><![CDATA[#REGISTO:CA:Num_proc_ass#]]></TAG>
        <VALUE><![CDATA[#REGISTO:CA:Num_proc_ass#]]></VALUE>
        <XPATH><![CDATA[/CARD/FIELDS/FIELD[NAME='Num_proc_ass']/VALUE]]></XPATH>
      </FIELD>
      <FIELD type="AdditionalFields" label="Tipo_Corr" source-type="AdditionalFields">
        <TAG><![CDATA[#REGISTO:CA:Tipo_Corr#]]></TAG>
        <VALUE><![CDATA[#REGISTO:CA:Tipo_Corr#]]></VALUE>
        <XPATH><![CDATA[/CARD/FIELDS/FIELD[NAME='Tipo_Corr']/VALUE]]></XPATH>
      </FIELD>
      <FIELD type="AdditionalFields" label="Sit_corr" source-type="AdditionalFields">
        <TAG><![CDATA[#REGISTO:CA:Sit_corr#]]></TAG>
        <VALUE><![CDATA[#REGISTO:CA:Sit_corr#]]></VALUE>
        <XPATH><![CDATA[/CARD/FIELDS/FIELD[NAME='Sit_corr']/VALUE]]></XPATH>
      </FIELD>
      <FIELD type="AdditionalFields" label="Org_resp" source-type="AdditionalFields">
        <TAG><![CDATA[#REGISTO:CA:Org_resp#]]></TAG>
        <VALUE><![CDATA[#REGISTO:CA:Org_resp#]]></VALUE>
        <XPATH><![CDATA[/CARD/FIELDS/FIELD[NAME='Org_resp']/VALUE]]></XPATH>
      </FIELD>
      <FIELD type="AdditionalFields" label="Ano_fat" source-type="AdditionalFields">
        <TAG><![CDATA[#REGISTO:CA:Ano_fat#]]></TAG>
        <VALUE><![CDATA[#REGISTO:CA:Ano_fat#]]></VALUE>
        <XPATH><![CDATA[/CARD/FIELDS/FIELD[NAME='Ano_fat']/VALUE]]></XPATH>
      </FIELD>
      <FIELD type="AdditionalFields" label="Num_fat" source-type="AdditionalFields">
        <TAG><![CDATA[#REGISTO:CA:Num_fat#]]></TAG>
        <VALUE><![CDATA[#REGISTO:CA:Num_fat#]]></VALUE>
        <XPATH><![CDATA[/CARD/FIELDS/FIELD[NAME='Num_fat']/VALUE]]></XPATH>
      </FIELD>
      <FIELD type="AdditionalFields" label="Data_Emissao" source-type="AdditionalFields">
        <TAG><![CDATA[#REGISTO:CA:Data_Emissao#]]></TAG>
        <VALUE><![CDATA[#REGISTO:CA:Data_Emissao#]]></VALUE>
        <XPATH><![CDATA[/CARD/FIELDS/FIELD[NAME='Data_Emissao']/VALUE]]></XPATH>
      </FIELD>
      <FIELD type="AdditionalFields" label="Data_E" source-type="AdditionalFields">
        <TAG><![CDATA[#REGISTO:CA:Data_E#]]></TAG>
        <VALUE><![CDATA[#REGISTO:CA:Data_E#]]></VALUE>
        <XPATH><![CDATA[/CARD/FIELDS/FIELD[NAME='Data_E']/VALUE]]></XPATH>
      </FIELD>
      <FIELD type="AdditionalFields" label="ID_SAP" source-type="AdditionalFields">
        <TAG><![CDATA[#REGISTO:CA:ID_SAP#]]></TAG>
        <VALUE><![CDATA[#REGISTO:CA:ID_SAP#]]></VALUE>
        <XPATH><![CDATA[/CARD/FIELDS/FIELD[NAME='ID_SAP']/VALUE]]></XPATH>
      </FIELD>
      <FIELD type="AdditionalFields" label="Doc_cont" source-type="AdditionalFields">
        <TAG><![CDATA[#REGISTO:CA:Doc_cont#]]></TAG>
        <VALUE><![CDATA[#REGISTO:CA:Doc_cont#]]></VALUE>
        <XPATH><![CDATA[/CARD/FIELDS/FIELD[NAME='Doc_cont']/VALUE]]></XPATH>
      </FIELD>
      <FIELD type="AdditionalFields" label="EXP_CentroCusto" source-type="AdditionalFields">
        <TAG><![CDATA[#REGISTO:CA:EXP_CentroCusto#]]></TAG>
        <VALUE><![CDATA[#REGISTO:CA:EXP_CentroCusto#]]></VALUE>
        <XPATH><![CDATA[/CARD/FIELDS/FIELD[NAME='EXP_CentroCusto']/VALUE]]></XPATH>
      </FIELD>
      <FIELD type="AdditionalFields" label="EXP_Atividade" source-type="AdditionalFields">
        <TAG><![CDATA[#REGISTO:CA:EXP_Atividade#]]></TAG>
        <VALUE><![CDATA[#REGISTO:CA:EXP_Atividade#]]></VALUE>
        <XPATH><![CDATA[/CARD/FIELDS/FIELD[NAME='EXP_Atividade']/VALUE]]></XPATH>
      </FIELD>
      <FIELD type="AdditionalFields" label="EXP_Divisao" source-type="AdditionalFields">
        <TAG><![CDATA[#REGISTO:CA:EXP_Divisao#]]></TAG>
        <VALUE><![CDATA[#REGISTO:CA:EXP_Divisao#]]></VALUE>
        <XPATH><![CDATA[/CARD/FIELDS/FIELD[NAME='EXP_Divisao']/VALUE]]></XPATH>
      </FIELD>
      <FIELD type="AdditionalFields" label="EXP_PedidCompra" source-type="AdditionalFields">
        <TAG><![CDATA[#REGISTO:CA:EXP_PedidCompra#]]></TAG>
        <VALUE><![CDATA[#REGISTO:CA:EXP_PedidCompra#]]></VALUE>
        <XPATH><![CDATA[/CARD/FIELDS/FIELD[NAME='EXP_PedidCompra']/VALUE]]></XPATH>
      </FIELD>
      <FIELD type="AdditionalFields" label="EXP_OrdemEstat" source-type="AdditionalFields">
        <TAG><![CDATA[#REGISTO:CA:EXP_OrdemEstat#]]></TAG>
        <VALUE><![CDATA[#REGISTO:CA:EXP_OrdemEstat#]]></VALUE>
        <XPATH><![CDATA[/CARD/FIELDS/FIELD[NAME='EXP_OrdemEstat']/VALUE]]></XPATH>
      </FIELD>
      <FIELD type="AdditionalFields" label="EXP_OrdemMaximo" source-type="AdditionalFields">
        <TAG><![CDATA[#REGISTO:CA:EXP_OrdemMaximo#]]></TAG>
        <VALUE><![CDATA[#REGISTO:CA:EXP_OrdemMaximo#]]></VALUE>
        <XPATH><![CDATA[/CARD/FIELDS/FIELD[NAME='EXP_OrdemMaximo']/VALUE]]></XPATH>
      </FIELD>
      <FIELD type="AdditionalFields" label="INV_PedidCompra" source-type="AdditionalFields">
        <TAG><![CDATA[#REGISTO:CA:INV_PedidCompra#]]></TAG>
        <VALUE><![CDATA[#REGISTO:CA:INV_PedidCompra#]]></VALUE>
        <XPATH><![CDATA[/CARD/FIELDS/FIELD[NAME='INV_PedidCompra']/VALUE]]></XPATH>
      </FIELD>
      <FIELD type="AdditionalFields" label="INV_PEP" source-type="AdditionalFields">
        <TAG><![CDATA[#REGISTO:CA:INV_PEP#]]></TAG>
        <VALUE><![CDATA[#REGISTO:CA:INV_PEP#]]></VALUE>
        <XPATH><![CDATA[/CARD/FIELDS/FIELD[NAME='INV_PEP']/VALUE]]></XPATH>
      </FIELD>
      <FIELD type="AdditionalFields" label="Pagamento" source-type="AdditionalFields">
        <TAG><![CDATA[#REGISTO:CA:Pagamento#]]></TAG>
        <VALUE><![CDATA[#REGISTO:CA:Pagamento#]]></VALUE>
        <XPATH><![CDATA[/CARD/FIELDS/FIELD[NAME='Pagamento']/VALUE]]></XPATH>
      </FIELD>
      <FIELD type="AdditionalFields" label="OI" source-type="AdditionalFields">
        <TAG><![CDATA[#REGISTO:CA:OI#]]></TAG>
        <VALUE><![CDATA[#REGISTO:CA:OI#]]></VALUE>
        <XPATH><![CDATA[/CARD/FIELDS/FIELD[NAME='OI']/VALUE]]></XPATH>
      </FIELD>
      <FIELD type="AdditionalFields" label="Tipo_Inv" source-type="AdditionalFields">
        <TAG><![CDATA[#REGISTO:CA:Tipo_Inv#]]></TAG>
        <VALUE><![CDATA[#REGISTO:CA:Tipo_Inv#]]></VALUE>
        <XPATH><![CDATA[/CARD/FIELDS/FIELD[NAME='Tipo_Inv']/VALUE]]></XPATH>
      </FIELD>
      <FIELD type="AdditionalFields" label="Cod_CC" source-type="AdditionalFields">
        <TAG><![CDATA[#REGISTO:CA:Cod_CC#]]></TAG>
        <VALUE><![CDATA[#REGISTO:CA:Cod_CC#]]></VALUE>
        <XPATH><![CDATA[/CARD/FIELDS/FIELD[NAME='Cod_CC']/VALUE]]></XPATH>
      </FIELD>
      <FIELD type="AdditionalFields" label="Desig_CC" source-type="AdditionalFields">
        <TAG><![CDATA[#REGISTO:CA:Desig_CC#]]></TAG>
        <VALUE><![CDATA[#REGISTO:CA:Desig_CC#]]></VALUE>
        <XPATH><![CDATA[/CARD/FIELDS/FIELD[NAME='Desig_CC']/VALUE]]></XPATH>
      </FIELD>
      <FIELD type="AdditionalFields" label="Fornecedores" source-type="AdditionalFields">
        <TAG><![CDATA[#REGISTO:CA:Fornecedores#]]></TAG>
        <VALUE><![CDATA[#REGISTO:CA:Fornecedores#]]></VALUE>
        <XPATH><![CDATA[/CARD/FIELDS/FIELD[NAME='Fornecedores']/VALUE]]></XPATH>
      </FIELD>
      <FIELD type="AdditionalFields" label="Local_Ent" source-type="AdditionalFields">
        <TAG><![CDATA[#REGISTO:CA:Local_Ent#]]></TAG>
        <VALUE><![CDATA[#REGISTO:CA:Local_Ent#]]></VALUE>
        <XPATH><![CDATA[/CARD/FIELDS/FIELD[NAME='Local_Ent']/VALUE]]></XPATH>
      </FIELD>
      <FIELD type="AdditionalFields" label="Parte_AT" source-type="AdditionalFields">
        <TAG><![CDATA[#REGISTO:CA:Parte_AT#]]></TAG>
        <VALUE><![CDATA[#REGISTO:CA:Parte_AT#]]></VALUE>
        <XPATH><![CDATA[/CARD/FIELDS/FIELD[NAME='Parte_AT']/VALUE]]></XPATH>
      </FIELD>
      <FIELD type="AdditionalFields" label="NAT_LES" source-type="AdditionalFields">
        <TAG><![CDATA[#REGISTO:CA:NAT_LES#]]></TAG>
        <VALUE><![CDATA[#REGISTO:CA:NAT_LES#]]></VALUE>
        <XPATH><![CDATA[/CARD/FIELDS/FIELD[NAME='NAT_LES']/VALUE]]></XPATH>
      </FIELD>
      <FIELD type="AdditionalFields" label="Gravidade" source-type="AdditionalFields">
        <TAG><![CDATA[#REGISTO:CA:Gravidade#]]></TAG>
        <VALUE><![CDATA[#REGISTO:CA:Gravidade#]]></VALUE>
        <XPATH><![CDATA[/CARD/FIELDS/FIELD[NAME='Gravidade']/VALUE]]></XPATH>
      </FIELD>
      <FIELD type="AdditionalFields" label="Orgao" source-type="AdditionalFields">
        <TAG><![CDATA[#REGISTO:CA:Orgao#]]></TAG>
        <VALUE><![CDATA[#REGISTO:CA:Orgao#]]></VALUE>
        <XPATH><![CDATA[/CARD/FIELDS/FIELD[NAME='Orgao']/VALUE]]></XPATH>
      </FIELD>
      <FIELD type="AdditionalFields" label="ValidadoPor" source-type="AdditionalFields">
        <TAG><![CDATA[#REGISTO:CA:ValidadoPor#]]></TAG>
        <VALUE><![CDATA[#REGISTO:CA:ValidadoPor#]]></VALUE>
        <XPATH><![CDATA[/CARD/FIELDS/FIELD[NAME='ValidadoPor']/VALUE]]></XPATH>
      </FIELD>
      <FIELD type="AdditionalFields" label="Cod_Barras" source-type="AdditionalFields">
        <TAG><![CDATA[#REGISTO:CA:Cod_Barras#]]></TAG>
        <VALUE><![CDATA[#REGISTO:CA:Cod_Barras#]]></VALUE>
        <XPATH><![CDATA[/CARD/FIELDS/FIELD[NAME='Cod_Barras']/VALUE]]></XPATH>
      </FIELD>
      <FIELD type="AdditionalFields" label="CodCPV_4Digitos" source-type="AdditionalFields">
        <TAG><![CDATA[#REGISTO:CA:CodCPV_4Digitos#]]></TAG>
        <VALUE><![CDATA[#REGISTO:CA:CodCPV_4Digitos#]]></VALUE>
        <XPATH><![CDATA[/CARD/FIELDS/FIELD[NAME='CodCPV_4Digitos']/VALUE]]></XPATH>
      </FIELD>
      <FIELD type="AdditionalFields" label="TipoProcediment" source-type="AdditionalFields">
        <TAG><![CDATA[#REGISTO:CA:TipoProcediment#]]></TAG>
        <VALUE><![CDATA[#REGISTO:CA:TipoProcediment#]]></VALUE>
        <XPATH><![CDATA[/CARD/FIELDS/FIELD[NAME='TipoProcediment']/VALUE]]></XPATH>
      </FIELD>
      <FIELD type="AdditionalFields" label="Classificado" source-type="AdditionalFields">
        <TAG><![CDATA[#REGISTO:CA:Classificado#]]></TAG>
        <VALUE><![CDATA[#REGISTO:CA:Classificado#]]></VALUE>
        <XPATH><![CDATA[/CARD/FIELDS/FIELD[NAME='Classificado']/VALUE]]></XPATH>
      </FIELD>
      <FIELD type="AdditionalFields" label="Expedido" source-type="AdditionalFields">
        <TAG><![CDATA[#REGISTO:CA:Expedido#]]></TAG>
        <VALUE><![CDATA[#REGISTO:CA:Expedido#]]></VALUE>
        <XPATH><![CDATA[/CARD/FIELDS/FIELD[NAME='Expedido']/VALUE]]></XPATH>
      </FIELD>
      <FIELD type="AdditionalFields" label="DIRECAO" source-type="AdditionalFields">
        <TAG><![CDATA[#REGISTO:CA:DIRECAO#]]></TAG>
        <VALUE><![CDATA[#REGISTO:CA:DIRECAO#]]></VALUE>
        <XPATH><![CDATA[/CARD/FIELDS/FIELD[NAME='DIRECAO']/VALUE]]></XPATH>
      </FIELD>
      <FIELD type="AdditionalFields" label="DigitalizadoPor" source-type="AdditionalFields">
        <TAG><![CDATA[#REGISTO:CA:DigitalizadoPor#]]></TAG>
        <VALUE><![CDATA[#REGISTO:CA:DigitalizadoPor#]]></VALUE>
        <XPATH><![CDATA[/CARD/FIELDS/FIELD[NAME='DigitalizadoPor']/VALUE]]></XPATH>
      </FIELD>
      <FIELD type="AdditionalFields" label="Data_Digital" source-type="AdditionalFields">
        <TAG><![CDATA[#REGISTO:CA:Data_Digital#]]></TAG>
        <VALUE><![CDATA[#REGISTO:CA:Data_Digital#]]></VALUE>
        <XPATH><![CDATA[/CARD/FIELDS/FIELD[NAME='Data_Digital']/VALUE]]></XPATH>
      </FIELD>
      <FIELD type="AdditionalFields" label="Data_Validacao" source-type="AdditionalFields">
        <TAG><![CDATA[#REGISTO:CA:Data_Validacao#]]></TAG>
        <VALUE><![CDATA[#REGISTO:CA:Data_Validacao#]]></VALUE>
        <XPATH><![CDATA[/CARD/FIELDS/FIELD[NAME='Data_Validacao']/VALUE]]></XPATH>
      </FIELD>
      <FIELD type="AdditionalFields" label="Valor_Fatura" source-type="AdditionalFields">
        <TAG><![CDATA[#REGISTO:CA:Valor_Fatura#]]></TAG>
        <VALUE><![CDATA[#REGISTO:CA:Valor_Fatura#]]></VALUE>
        <XPATH><![CDATA[/CARD/FIELDS/FIELD[NAME='Valor_Fatura']/VALUE]]></XPATH>
      </FIELD>
      <FIELD type="AdditionalFields" label="Habil_literaria" source-type="AdditionalFields">
        <TAG><![CDATA[#REGISTO:CA:Habil_literaria#]]></TAG>
        <VALUE><![CDATA[#REGISTO:CA:Habil_literaria#]]></VALUE>
        <XPATH><![CDATA[/CARD/FIELDS/FIELD[NAME='Habil_literaria']/VALUE]]></XPATH>
      </FIELD>
      <FIELD type="AdditionalFields" label="Teste_CPV" source-type="AdditionalFields">
        <TAG><![CDATA[#REGISTO:CA:Teste_CPV#]]></TAG>
        <VALUE><![CDATA[#REGISTO:CA:Teste_CPV#]]></VALUE>
        <XPATH><![CDATA[/CARD/FIELDS/FIELD[NAME='Teste_CPV']/VALUE]]></XPATH>
      </FIELD>
      <FIELD type="AdditionalFields" label="SD_Dt_concl" source-type="AdditionalFields">
        <TAG><![CDATA[#REGISTO:CA:SD_Dt_concl#]]></TAG>
        <VALUE><![CDATA[#REGISTO:CA:SD_Dt_concl#]]></VALUE>
        <XPATH><![CDATA[/CARD/FIELDS/FIELD[NAME='SD_Dt_concl']/VALUE]]></XPATH>
      </FIELD>
      <FIELD type="AdditionalFields" label="SD_Direcao" source-type="AdditionalFields">
        <TAG><![CDATA[#REGISTO:CA:SD_Direcao#]]></TAG>
        <VALUE><![CDATA[#REGISTO:CA:SD_Direcao#]]></VALUE>
        <XPATH><![CDATA[/CARD/FIELDS/FIELD[NAME='SD_Direcao']/VALUE]]></XPATH>
      </FIELD>
      <FIELD type="AdditionalFields" label="SD_Ticket" source-type="AdditionalFields">
        <TAG><![CDATA[#REGISTO:CA:SD_Ticket#]]></TAG>
        <VALUE><![CDATA[#REGISTO:CA:SD_Ticket#]]></VALUE>
        <XPATH><![CDATA[/CARD/FIELDS/FIELD[NAME='SD_Ticket']/VALUE]]></XPATH>
      </FIELD>
      <FIELD type="AdditionalFields" label="ClasseEntidade" source-type="AdditionalFields">
        <TAG><![CDATA[#REGISTO:CA:ClasseEntidade#]]></TAG>
        <VALUE><![CDATA[#REGISTO:CA:ClasseEntidade#]]></VALUE>
        <XPATH><![CDATA[/CARD/FIELDS/FIELD[NAME='ClasseEntidade']/VALUE]]></XPATH>
      </FIELD>
      <FIELD type="AdditionalFields" label="Empresa" source-type="AdditionalFields">
        <TAG><![CDATA[#REGISTO:CA:Empresa#]]></TAG>
        <VALUE><![CDATA[#REGISTO:CA:Empresa#]]></VALUE>
        <XPATH><![CDATA[/CARD/FIELDS/FIELD[NAME='Empresa']/VALUE]]></XPATH>
      </FIELD>
      <FIELD type="AdditionalFields" label="SD_Avaliacao" source-type="AdditionalFields">
        <TAG><![CDATA[#REGISTO:CA:SD_Avaliacao#]]></TAG>
        <VALUE><![CDATA[#REGISTO:CA:SD_Avaliacao#]]></VALUE>
        <XPATH><![CDATA[/CARD/FIELDS/FIELD[NAME='SD_Avaliacao']/VALUE]]></XPATH>
      </FIELD>
      <FIELD type="AdditionalFields" label="SD_Equip" source-type="AdditionalFields">
        <TAG><![CDATA[#REGISTO:CA:SD_Equip#]]></TAG>
        <VALUE><![CDATA[#REGISTO:CA:SD_Equip#]]></VALUE>
        <XPATH><![CDATA[/CARD/FIELDS/FIELD[NAME='SD_Equip']/VALUE]]></XPATH>
      </FIELD>
      <FIELD type="AdditionalFields" label="SD_Contato" source-type="AdditionalFields">
        <TAG><![CDATA[#REGISTO:CA:SD_Contato#]]></TAG>
        <VALUE><![CDATA[#REGISTO:CA:SD_Contato#]]></VALUE>
        <XPATH><![CDATA[/CARD/FIELDS/FIELD[NAME='SD_Contato']/VALUE]]></XPATH>
      </FIELD>
      <FIELD type="AdditionalFields" label="SD_Dt_Prevista" source-type="AdditionalFields">
        <TAG><![CDATA[#REGISTO:CA:SD_Dt_Prevista#]]></TAG>
        <VALUE><![CDATA[#REGISTO:CA:SD_Dt_Prevista#]]></VALUE>
        <XPATH><![CDATA[/CARD/FIELDS/FIELD[NAME='SD_Dt_Prevista']/VALUE]]></XPATH>
      </FIELD>
      <FIELD type="AdditionalFields" label="SD_Tmp_Exec" source-type="AdditionalFields">
        <TAG><![CDATA[#REGISTO:CA:SD_Tmp_Exec#]]></TAG>
        <VALUE><![CDATA[#REGISTO:CA:SD_Tmp_Exec#]]></VALUE>
        <XPATH><![CDATA[/CARD/FIELDS/FIELD[NAME='SD_Tmp_Exec']/VALUE]]></XPATH>
      </FIELD>
      <FIELD type="AdditionalFields" label="SD_Tipo_Interv" source-type="AdditionalFields">
        <TAG><![CDATA[#REGISTO:CA:SD_Tipo_Interv#]]></TAG>
        <VALUE><![CDATA[#REGISTO:CA:SD_Tipo_Interv#]]></VALUE>
        <XPATH><![CDATA[/CARD/FIELDS/FIELD[NAME='SD_Tipo_Interv']/VALUE]]></XPATH>
      </FIELD>
      <FIELD type="AdditionalFields" label="SD_Prioridade" source-type="AdditionalFields">
        <TAG><![CDATA[#REGISTO:CA:SD_Prioridade#]]></TAG>
        <VALUE><![CDATA[#REGISTO:CA:SD_Prioridade#]]></VALUE>
        <XPATH><![CDATA[/CARD/FIELDS/FIELD[NAME='SD_Prioridade']/VALUE]]></XPATH>
      </FIELD>
      <FIELD type="AdditionalFields" label="SD_Desc_prob" source-type="AdditionalFields">
        <TAG><![CDATA[#REGISTO:CA:SD_Desc_prob#]]></TAG>
        <VALUE><![CDATA[#REGISTO:CA:SD_Desc_prob#]]></VALUE>
        <XPATH><![CDATA[/CARD/FIELDS/FIELD[NAME='SD_Desc_prob']/VALUE]]></XPATH>
      </FIELD>
      <FIELD type="AdditionalFields" label="LAB_Area" source-type="AdditionalFields">
        <TAG><![CDATA[#REGISTO:CA:LAB_Area#]]></TAG>
        <VALUE><![CDATA[#REGISTO:CA:LAB_Area#]]></VALUE>
        <XPATH><![CDATA[/CARD/FIELDS/FIELD[NAME='LAB_Area']/VALUE]]></XPATH>
      </FIELD>
      <FIELD type="AdditionalFields" label="Nr_Rua" source-type="AdditionalFields">
        <TAG><![CDATA[#REGISTO:CA:Nr_Rua#]]></TAG>
        <VALUE><![CDATA[#REGISTO:CA:Nr_Rua#]]></VALUE>
        <XPATH><![CDATA[/CARD/FIELDS/FIELD[NAME='Nr_Rua']/VALUE]]></XPATH>
      </FIELD>
      <FIELD type="AdditionalFields" label="N_Encomenda" source-type="AdditionalFields">
        <TAG><![CDATA[#REGISTO:CA:N_Encomenda#]]></TAG>
        <VALUE><![CDATA[#REGISTO:CA:N_Encomenda#]]></VALUE>
        <XPATH><![CDATA[/CARD/FIELDS/FIELD[NAME='N_Encomenda']/VALUE]]></XPATH>
      </FIELD>
      <FIELD type="AdditionalFields" label="DataRecepFisica" source-type="AdditionalFields">
        <TAG><![CDATA[#REGISTO:CA:DataRecepFisica#]]></TAG>
        <VALUE><![CDATA[#REGISTO:CA:DataRecepFisica#]]></VALUE>
        <XPATH><![CDATA[/CARD/FIELDS/FIELD[NAME='DataRecepFisica']/VALUE]]></XPATH>
      </FIELD>
    </NODE>
  </NODE>
  <!-- BEGIN: Process Context -->
  <NODE label="Processo" replaceTest="/PROCESS" type="ContextProcess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label="Campos Adicionais..." isWindowSelector="true">
      <FIELD type="AdditionalFields" label="Custom_bool" source-type="AdditionalFields">
        <TAG><![CDATA[#CONTEXTPROCESS:CA:Custom_bool#]]></TAG>
        <VALUE><![CDATA[Custom_bool]]></VALUE>
        <XPATH><![CDATA[/PROCESS/FIELDS/FIELD[NAME='Custom_bool']/VALUE]]></XPATH>
      </FIELD>
      <FIELD type="AdditionalFields" label="Suporte" source-type="AdditionalFields">
        <TAG><![CDATA[#CONTEXTPROCESS:CA:Suporte#]]></TAG>
        <VALUE><![CDATA[Suporte]]></VALUE>
        <XPATH><![CDATA[/PROCESS/FIELDS/FIELD[NAME='Suporte']/VALUE]]></XPATH>
      </FIELD>
      <FIELD type="AdditionalFields" label="UO" source-type="AdditionalFields">
        <TAG><![CDATA[#CONTEXTPROCESS:CA:UO#]]></TAG>
        <VALUE><![CDATA[UO]]></VALUE>
        <XPATH><![CDATA[/PROCESS/FIELDS/FIELD[NAME='UO']/VALUE]]></XPATH>
      </FIELD>
      <FIELD type="AdditionalFields" label="Cliente" source-type="AdditionalFields">
        <TAG><![CDATA[#CONTEXTPROCESS:CA:Cliente#]]></TAG>
        <VALUE><![CDATA[Cliente]]></VALUE>
        <XPATH><![CDATA[/PROCESS/FIELDS/FIELD[NAME='Cliente']/VALUE]]></XPATH>
      </FIELD>
      <FIELD type="AdditionalFields" label="Num_Processo" source-type="AdditionalFields">
        <TAG><![CDATA[#CONTEXTPROCESS:CA:Num_Processo#]]></TAG>
        <VALUE><![CDATA[Num_Processo]]></VALUE>
        <XPATH><![CDATA[/PROCESS/FIELDS/FIELD[NAME='Num_Processo']/VALUE]]></XPATH>
      </FIELD>
      <FIELD type="AdditionalFields" label="Cod_Cliente" source-type="AdditionalFields">
        <TAG><![CDATA[#CONTEXTPROCESS:CA:Cod_Cliente#]]></TAG>
        <VALUE><![CDATA[Cod_Cliente]]></VALUE>
        <XPATH><![CDATA[/PROCESS/FIELDS/FIELD[NAME='Cod_Cliente']/VALUE]]></XPATH>
      </FIELD>
      <FIELD type="AdditionalFields" label="Nome_Cliente" source-type="AdditionalFields">
        <TAG><![CDATA[#CONTEXTPROCESS:CA:Nome_Cliente#]]></TAG>
        <VALUE><![CDATA[Nome_Cliente]]></VALUE>
        <XPATH><![CDATA[/PROCESS/FIELDS/FIELD[NAME='Nome_Cliente']/VALUE]]></XPATH>
      </FIELD>
      <FIELD type="AdditionalFields" label="Cod_Entidade" source-type="AdditionalFields">
        <TAG><![CDATA[#CONTEXTPROCESS:CA:Cod_Entidade#]]></TAG>
        <VALUE><![CDATA[Cod_Entidade]]></VALUE>
        <XPATH><![CDATA[/PROCESS/FIELDS/FIELD[NAME='Cod_Entidade']/VALUE]]></XPATH>
      </FIELD>
      <FIELD type="AdditionalFields" label="Nome_Entidade" source-type="AdditionalFields">
        <TAG><![CDATA[#CONTEXTPROCESS:CA:Nome_Entidade#]]></TAG>
        <VALUE><![CDATA[Nome_Entidade]]></VALUE>
        <XPATH><![CDATA[/PROCESS/FIELDS/FIELD[NAME='Nome_Entidade']/VALUE]]></XPATH>
      </FIELD>
      <FIELD type="AdditionalFields" label="Morada_A" source-type="AdditionalFields">
        <TAG><![CDATA[#CONTEXTPROCESS:CA:Morada_A#]]></TAG>
        <VALUE><![CDATA[Morada_A]]></VALUE>
        <XPATH><![CDATA[/PROCESS/FIELDS/FIELD[NAME='Morada_A']/VALUE]]></XPATH>
      </FIELD>
      <FIELD type="AdditionalFields" label="NIF" source-type="AdditionalFields">
        <TAG><![CDATA[#CONTEXTPROCESS:CA:NIF#]]></TAG>
        <VALUE><![CDATA[NIF]]></VALUE>
        <XPATH><![CDATA[/PROCESS/FIELDS/FIELD[NAME='NIF']/VALUE]]></XPATH>
      </FIELD>
      <FIELD type="AdditionalFields" label="NIB" source-type="AdditionalFields">
        <TAG><![CDATA[#CONTEXTPROCESS:CA:NIB#]]></TAG>
        <VALUE><![CDATA[NIB]]></VALUE>
        <XPATH><![CDATA[/PROCESS/FIELDS/FIELD[NAME='NIB']/VALUE]]></XPATH>
      </FIELD>
      <FIELD type="AdditionalFields" label="Num_adenda" source-type="AdditionalFields">
        <TAG><![CDATA[#CONTEXTPROCESS:CA:Num_adenda#]]></TAG>
        <VALUE><![CDATA[Num_adenda]]></VALUE>
        <XPATH><![CDATA[/PROCESS/FIELDS/FIELD[NAME='Num_adenda']/VALUE]]></XPATH>
      </FIELD>
      <FIELD type="AdditionalFields" label="Servicos" source-type="AdditionalFields">
        <TAG><![CDATA[#CONTEXTPROCESS:CA:Servicos#]]></TAG>
        <VALUE><![CDATA[Servicos]]></VALUE>
        <XPATH><![CDATA[/PROCESS/FIELDS/FIELD[NAME='Servicos']/VALUE]]></XPATH>
      </FIELD>
      <FIELD type="AdditionalFields" label="Num_ponto_serv" source-type="AdditionalFields">
        <TAG><![CDATA[#CONTEXTPROCESS:CA:Num_ponto_serv#]]></TAG>
        <VALUE><![CDATA[Num_ponto_serv]]></VALUE>
        <XPATH><![CDATA[/PROCESS/FIELDS/FIELD[NAME='Num_ponto_serv']/VALUE]]></XPATH>
      </FIELD>
      <FIELD type="AdditionalFields" label="Servicos_tipo" source-type="AdditionalFields">
        <TAG><![CDATA[#CONTEXTPROCESS:CA:Servicos_tipo#]]></TAG>
        <VALUE><![CDATA[Servicos_tipo]]></VALUE>
        <XPATH><![CDATA[/PROCESS/FIELDS/FIELD[NAME='Servicos_tipo']/VALUE]]></XPATH>
      </FIELD>
      <FIELD type="AdditionalFields" label="Ano_Tracado" source-type="AdditionalFields">
        <TAG><![CDATA[#CONTEXTPROCESS:CA:Ano_Tracado#]]></TAG>
        <VALUE><![CDATA[Ano_Tracado]]></VALUE>
        <XPATH><![CDATA[/PROCESS/FIELDS/FIELD[NAME='Ano_Tracado']/VALUE]]></XPATH>
      </FIELD>
      <FIELD type="AdditionalFields" label="Num_tracado" source-type="AdditionalFields">
        <TAG><![CDATA[#CONTEXTPROCESS:CA:Num_tracado#]]></TAG>
        <VALUE><![CDATA[Num_tracado]]></VALUE>
        <XPATH><![CDATA[/PROCESS/FIELDS/FIELD[NAME='Num_tracado']/VALUE]]></XPATH>
      </FIELD>
      <FIELD type="AdditionalFields" label="Num_serv" source-type="AdditionalFields">
        <TAG><![CDATA[#CONTEXTPROCESS:CA:Num_serv#]]></TAG>
        <VALUE><![CDATA[Num_serv]]></VALUE>
        <XPATH><![CDATA[/PROCESS/FIELDS/FIELD[NAME='Num_serv']/VALUE]]></XPATH>
      </FIELD>
      <FIELD type="AdditionalFields" label="Cod_local" source-type="AdditionalFields">
        <TAG><![CDATA[#CONTEXTPROCESS:CA:Cod_local#]]></TAG>
        <VALUE><![CDATA[Cod_local]]></VALUE>
        <XPATH><![CDATA[/PROCESS/FIELDS/FIELD[NAME='Cod_local']/VALUE]]></XPATH>
      </FIELD>
      <FIELD type="AdditionalFields" label="Num_predio" source-type="AdditionalFields">
        <TAG><![CDATA[#CONTEXTPROCESS:CA:Num_predio#]]></TAG>
        <VALUE><![CDATA[Num_predio]]></VALUE>
        <XPATH><![CDATA[/PROCESS/FIELDS/FIELD[NAME='Num_predio']/VALUE]]></XPATH>
      </FIELD>
      <FIELD type="AdditionalFields" label="Num_proc" source-type="AdditionalFields">
        <TAG><![CDATA[#CONTEXTPROCESS:CA:Num_proc#]]></TAG>
        <VALUE><![CDATA[Num_proc]]></VALUE>
        <XPATH><![CDATA[/PROCESS/FIELDS/FIELD[NAME='Num_proc']/VALUE]]></XPATH>
      </FIELD>
      <FIELD type="AdditionalFields" label="Num_proc_ass" source-type="AdditionalFields">
        <TAG><![CDATA[#CONTEXTPROCESS:CA:Num_proc_ass#]]></TAG>
        <VALUE><![CDATA[Num_proc_ass]]></VALUE>
        <XPATH><![CDATA[/PROCESS/FIELDS/FIELD[NAME='Num_proc_ass']/VALUE]]></XPATH>
      </FIELD>
      <FIELD type="AdditionalFields" label="Tipo_Corr" source-type="AdditionalFields">
        <TAG><![CDATA[#CONTEXTPROCESS:CA:Tipo_Corr#]]></TAG>
        <VALUE><![CDATA[Tipo_Corr]]></VALUE>
        <XPATH><![CDATA[/PROCESS/FIELDS/FIELD[NAME='Tipo_Corr']/VALUE]]></XPATH>
      </FIELD>
      <FIELD type="AdditionalFields" label="Sit_corr" source-type="AdditionalFields">
        <TAG><![CDATA[#CONTEXTPROCESS:CA:Sit_corr#]]></TAG>
        <VALUE><![CDATA[Sit_corr]]></VALUE>
        <XPATH><![CDATA[/PROCESS/FIELDS/FIELD[NAME='Sit_corr']/VALUE]]></XPATH>
      </FIELD>
      <FIELD type="AdditionalFields" label="Org_resp" source-type="AdditionalFields">
        <TAG><![CDATA[#CONTEXTPROCESS:CA:Org_resp#]]></TAG>
        <VALUE><![CDATA[Org_resp]]></VALUE>
        <XPATH><![CDATA[/PROCESS/FIELDS/FIELD[NAME='Org_resp']/VALUE]]></XPATH>
      </FIELD>
      <FIELD type="AdditionalFields" label="Ano_fat" source-type="AdditionalFields">
        <TAG><![CDATA[#CONTEXTPROCESS:CA:Ano_fat#]]></TAG>
        <VALUE><![CDATA[Ano_fat]]></VALUE>
        <XPATH><![CDATA[/PROCESS/FIELDS/FIELD[NAME='Ano_fat']/VALUE]]></XPATH>
      </FIELD>
      <FIELD type="AdditionalFields" label="Num_fat" source-type="AdditionalFields">
        <TAG><![CDATA[#CONTEXTPROCESS:CA:Num_fat#]]></TAG>
        <VALUE><![CDATA[Num_fat]]></VALUE>
        <XPATH><![CDATA[/PROCESS/FIELDS/FIELD[NAME='Num_fat']/VALUE]]></XPATH>
      </FIELD>
      <FIELD type="AdditionalFields" label="Data_Emissao" source-type="AdditionalFields">
        <TAG><![CDATA[#CONTEXTPROCESS:CA:Data_Emissao#]]></TAG>
        <VALUE><![CDATA[Data_Emissao]]></VALUE>
        <XPATH><![CDATA[/PROCESS/FIELDS/FIELD[NAME='Data_Emissao']/VALUE]]></XPATH>
      </FIELD>
      <FIELD type="AdditionalFields" label="Data_E" source-type="AdditionalFields">
        <TAG><![CDATA[#CONTEXTPROCESS:CA:Data_E#]]></TAG>
        <VALUE><![CDATA[Data_E]]></VALUE>
        <XPATH><![CDATA[/PROCESS/FIELDS/FIELD[NAME='Data_E']/VALUE]]></XPATH>
      </FIELD>
      <FIELD type="AdditionalFields" label="ID_SAP" source-type="AdditionalFields">
        <TAG><![CDATA[#CONTEXTPROCESS:CA:ID_SAP#]]></TAG>
        <VALUE><![CDATA[ID_SAP]]></VALUE>
        <XPATH><![CDATA[/PROCESS/FIELDS/FIELD[NAME='ID_SAP']/VALUE]]></XPATH>
      </FIELD>
      <FIELD type="AdditionalFields" label="Doc_cont" source-type="AdditionalFields">
        <TAG><![CDATA[#CONTEXTPROCESS:CA:Doc_cont#]]></TAG>
        <VALUE><![CDATA[Doc_cont]]></VALUE>
        <XPATH><![CDATA[/PROCESS/FIELDS/FIELD[NAME='Doc_cont']/VALUE]]></XPATH>
      </FIELD>
      <FIELD type="AdditionalFields" label="EXP_CentroCusto" source-type="AdditionalFields">
        <TAG><![CDATA[#CONTEXTPROCESS:CA:EXP_CentroCusto#]]></TAG>
        <VALUE><![CDATA[EXP_CentroCusto]]></VALUE>
        <XPATH><![CDATA[/PROCESS/FIELDS/FIELD[NAME='EXP_CentroCusto']/VALUE]]></XPATH>
      </FIELD>
      <FIELD type="AdditionalFields" label="EXP_Atividade" source-type="AdditionalFields">
        <TAG><![CDATA[#CONTEXTPROCESS:CA:EXP_Atividade#]]></TAG>
        <VALUE><![CDATA[EXP_Atividade]]></VALUE>
        <XPATH><![CDATA[/PROCESS/FIELDS/FIELD[NAME='EXP_Atividade']/VALUE]]></XPATH>
      </FIELD>
      <FIELD type="AdditionalFields" label="EXP_Divisao" source-type="AdditionalFields">
        <TAG><![CDATA[#CONTEXTPROCESS:CA:EXP_Divisao#]]></TAG>
        <VALUE><![CDATA[EXP_Divisao]]></VALUE>
        <XPATH><![CDATA[/PROCESS/FIELDS/FIELD[NAME='EXP_Divisao']/VALUE]]></XPATH>
      </FIELD>
      <FIELD type="AdditionalFields" label="EXP_PedidCompra" source-type="AdditionalFields">
        <TAG><![CDATA[#CONTEXTPROCESS:CA:EXP_PedidCompra#]]></TAG>
        <VALUE><![CDATA[EXP_PedidCompra]]></VALUE>
        <XPATH><![CDATA[/PROCESS/FIELDS/FIELD[NAME='EXP_PedidCompra']/VALUE]]></XPATH>
      </FIELD>
      <FIELD type="AdditionalFields" label="EXP_OrdemEstat" source-type="AdditionalFields">
        <TAG><![CDATA[#CONTEXTPROCESS:CA:EXP_OrdemEstat#]]></TAG>
        <VALUE><![CDATA[EXP_OrdemEstat]]></VALUE>
        <XPATH><![CDATA[/PROCESS/FIELDS/FIELD[NAME='EXP_OrdemEstat']/VALUE]]></XPATH>
      </FIELD>
      <FIELD type="AdditionalFields" label="EXP_OrdemMaximo" source-type="AdditionalFields">
        <TAG><![CDATA[#CONTEXTPROCESS:CA:EXP_OrdemMaximo#]]></TAG>
        <VALUE><![CDATA[EXP_OrdemMaximo]]></VALUE>
        <XPATH><![CDATA[/PROCESS/FIELDS/FIELD[NAME='EXP_OrdemMaximo']/VALUE]]></XPATH>
      </FIELD>
      <FIELD type="AdditionalFields" label="INV_PedidCompra" source-type="AdditionalFields">
        <TAG><![CDATA[#CONTEXTPROCESS:CA:INV_PedidCompra#]]></TAG>
        <VALUE><![CDATA[INV_PedidCompra]]></VALUE>
        <XPATH><![CDATA[/PROCESS/FIELDS/FIELD[NAME='INV_PedidCompra']/VALUE]]></XPATH>
      </FIELD>
      <FIELD type="AdditionalFields" label="INV_PEP" source-type="AdditionalFields">
        <TAG><![CDATA[#CONTEXTPROCESS:CA:INV_PEP#]]></TAG>
        <VALUE><![CDATA[INV_PEP]]></VALUE>
        <XPATH><![CDATA[/PROCESS/FIELDS/FIELD[NAME='INV_PEP']/VALUE]]></XPATH>
      </FIELD>
      <FIELD type="AdditionalFields" label="Pagamento" source-type="AdditionalFields">
        <TAG><![CDATA[#CONTEXTPROCESS:CA:Pagamento#]]></TAG>
        <VALUE><![CDATA[Pagamento]]></VALUE>
        <XPATH><![CDATA[/PROCESS/FIELDS/FIELD[NAME='Pagamento']/VALUE]]></XPATH>
      </FIELD>
      <FIELD type="AdditionalFields" label="OI" source-type="AdditionalFields">
        <TAG><![CDATA[#CONTEXTPROCESS:CA:OI#]]></TAG>
        <VALUE><![CDATA[OI]]></VALUE>
        <XPATH><![CDATA[/PROCESS/FIELDS/FIELD[NAME='OI']/VALUE]]></XPATH>
      </FIELD>
      <FIELD type="AdditionalFields" label="Tipo_Inv" source-type="AdditionalFields">
        <TAG><![CDATA[#CONTEXTPROCESS:CA:Tipo_Inv#]]></TAG>
        <VALUE><![CDATA[Tipo_Inv]]></VALUE>
        <XPATH><![CDATA[/PROCESS/FIELDS/FIELD[NAME='Tipo_Inv']/VALUE]]></XPATH>
      </FIELD>
      <FIELD type="AdditionalFields" label="Cod_CC" source-type="AdditionalFields">
        <TAG><![CDATA[#CONTEXTPROCESS:CA:Cod_CC#]]></TAG>
        <VALUE><![CDATA[Cod_CC]]></VALUE>
        <XPATH><![CDATA[/PROCESS/FIELDS/FIELD[NAME='Cod_CC']/VALUE]]></XPATH>
      </FIELD>
      <FIELD type="AdditionalFields" label="Desig_CC" source-type="AdditionalFields">
        <TAG><![CDATA[#CONTEXTPROCESS:CA:Desig_CC#]]></TAG>
        <VALUE><![CDATA[Desig_CC]]></VALUE>
        <XPATH><![CDATA[/PROCESS/FIELDS/FIELD[NAME='Desig_CC']/VALUE]]></XPATH>
      </FIELD>
      <FIELD type="AdditionalFields" label="Fornecedores" source-type="AdditionalFields">
        <TAG><![CDATA[#CONTEXTPROCESS:CA:Fornecedores#]]></TAG>
        <VALUE><![CDATA[Fornecedores]]></VALUE>
        <XPATH><![CDATA[/PROCESS/FIELDS/FIELD[NAME='Fornecedores']/VALUE]]></XPATH>
      </FIELD>
      <FIELD type="AdditionalFields" label="Local_Ent" source-type="AdditionalFields">
        <TAG><![CDATA[#CONTEXTPROCESS:CA:Local_Ent#]]></TAG>
        <VALUE><![CDATA[Local_Ent]]></VALUE>
        <XPATH><![CDATA[/PROCESS/FIELDS/FIELD[NAME='Local_Ent']/VALUE]]></XPATH>
      </FIELD>
      <FIELD type="AdditionalFields" label="Parte_AT" source-type="AdditionalFields">
        <TAG><![CDATA[#CONTEXTPROCESS:CA:Parte_AT#]]></TAG>
        <VALUE><![CDATA[Parte_AT]]></VALUE>
        <XPATH><![CDATA[/PROCESS/FIELDS/FIELD[NAME='Parte_AT']/VALUE]]></XPATH>
      </FIELD>
      <FIELD type="AdditionalFields" label="NAT_LES" source-type="AdditionalFields">
        <TAG><![CDATA[#CONTEXTPROCESS:CA:NAT_LES#]]></TAG>
        <VALUE><![CDATA[NAT_LES]]></VALUE>
        <XPATH><![CDATA[/PROCESS/FIELDS/FIELD[NAME='NAT_LES']/VALUE]]></XPATH>
      </FIELD>
      <FIELD type="AdditionalFields" label="Gravidade" source-type="AdditionalFields">
        <TAG><![CDATA[#CONTEXTPROCESS:CA:Gravidade#]]></TAG>
        <VALUE><![CDATA[Gravidade]]></VALUE>
        <XPATH><![CDATA[/PROCESS/FIELDS/FIELD[NAME='Gravidade']/VALUE]]></XPATH>
      </FIELD>
      <FIELD type="AdditionalFields" label="Orgao" source-type="AdditionalFields">
        <TAG><![CDATA[#CONTEXTPROCESS:CA:Orgao#]]></TAG>
        <VALUE><![CDATA[Orgao]]></VALUE>
        <XPATH><![CDATA[/PROCESS/FIELDS/FIELD[NAME='Orgao']/VALUE]]></XPATH>
      </FIELD>
      <FIELD type="AdditionalFields" label="ValidadoPor" source-type="AdditionalFields">
        <TAG><![CDATA[#CONTEXTPROCESS:CA:ValidadoPor#]]></TAG>
        <VALUE><![CDATA[ValidadoPor]]></VALUE>
        <XPATH><![CDATA[/PROCESS/FIELDS/FIELD[NAME='ValidadoPor']/VALUE]]></XPATH>
      </FIELD>
      <FIELD type="AdditionalFields" label="Cod_Barras" source-type="AdditionalFields">
        <TAG><![CDATA[#CONTEXTPROCESS:CA:Cod_Barras#]]></TAG>
        <VALUE><![CDATA[Cod_Barras]]></VALUE>
        <XPATH><![CDATA[/PROCESS/FIELDS/FIELD[NAME='Cod_Barras']/VALUE]]></XPATH>
      </FIELD>
      <FIELD type="AdditionalFields" label="CodCPV_4Digitos" source-type="AdditionalFields">
        <TAG><![CDATA[#CONTEXTPROCESS:CA:CodCPV_4Digitos#]]></TAG>
        <VALUE><![CDATA[CodCPV_4Digitos]]></VALUE>
        <XPATH><![CDATA[/PROCESS/FIELDS/FIELD[NAME='CodCPV_4Digitos']/VALUE]]></XPATH>
      </FIELD>
      <FIELD type="AdditionalFields" label="TipoProcediment" source-type="AdditionalFields">
        <TAG><![CDATA[#CONTEXTPROCESS:CA:TipoProcediment#]]></TAG>
        <VALUE><![CDATA[TipoProcediment]]></VALUE>
        <XPATH><![CDATA[/PROCESS/FIELDS/FIELD[NAME='TipoProcediment']/VALUE]]></XPATH>
      </FIELD>
      <FIELD type="AdditionalFields" label="Classificado" source-type="AdditionalFields">
        <TAG><![CDATA[#CONTEXTPROCESS:CA:Classificado#]]></TAG>
        <VALUE><![CDATA[Classificado]]></VALUE>
        <XPATH><![CDATA[/PROCESS/FIELDS/FIELD[NAME='Classificado']/VALUE]]></XPATH>
      </FIELD>
      <FIELD type="AdditionalFields" label="Expedido" source-type="AdditionalFields">
        <TAG><![CDATA[#CONTEXTPROCESS:CA:Expedido#]]></TAG>
        <VALUE><![CDATA[Expedido]]></VALUE>
        <XPATH><![CDATA[/PROCESS/FIELDS/FIELD[NAME='Expedido']/VALUE]]></XPATH>
      </FIELD>
      <FIELD type="AdditionalFields" label="DIRECAO" source-type="AdditionalFields">
        <TAG><![CDATA[#CONTEXTPROCESS:CA:DIRECAO#]]></TAG>
        <VALUE><![CDATA[DIRECAO]]></VALUE>
        <XPATH><![CDATA[/PROCESS/FIELDS/FIELD[NAME='DIRECAO']/VALUE]]></XPATH>
      </FIELD>
      <FIELD type="AdditionalFields" label="DigitalizadoPor" source-type="AdditionalFields">
        <TAG><![CDATA[#CONTEXTPROCESS:CA:DigitalizadoPor#]]></TAG>
        <VALUE><![CDATA[DigitalizadoPor]]></VALUE>
        <XPATH><![CDATA[/PROCESS/FIELDS/FIELD[NAME='DigitalizadoPor']/VALUE]]></XPATH>
      </FIELD>
      <FIELD type="AdditionalFields" label="Data_Digital" source-type="AdditionalFields">
        <TAG><![CDATA[#CONTEXTPROCESS:CA:Data_Digital#]]></TAG>
        <VALUE><![CDATA[Data_Digital]]></VALUE>
        <XPATH><![CDATA[/PROCESS/FIELDS/FIELD[NAME='Data_Digital']/VALUE]]></XPATH>
      </FIELD>
      <FIELD type="AdditionalFields" label="Data_Validacao" source-type="AdditionalFields">
        <TAG><![CDATA[#CONTEXTPROCESS:CA:Data_Validacao#]]></TAG>
        <VALUE><![CDATA[Data_Validacao]]></VALUE>
        <XPATH><![CDATA[/PROCESS/FIELDS/FIELD[NAME='Data_Validacao']/VALUE]]></XPATH>
      </FIELD>
      <FIELD type="AdditionalFields" label="Valor_Fatura" source-type="AdditionalFields">
        <TAG><![CDATA[#CONTEXTPROCESS:CA:Valor_Fatura#]]></TAG>
        <VALUE><![CDATA[Valor_Fatura]]></VALUE>
        <XPATH><![CDATA[/PROCESS/FIELDS/FIELD[NAME='Valor_Fatura']/VALUE]]></XPATH>
      </FIELD>
      <FIELD type="AdditionalFields" label="Habil_literaria" source-type="AdditionalFields">
        <TAG><![CDATA[#CONTEXTPROCESS:CA:Habil_literaria#]]></TAG>
        <VALUE><![CDATA[Habil_literaria]]></VALUE>
        <XPATH><![CDATA[/PROCESS/FIELDS/FIELD[NAME='Habil_literaria']/VALUE]]></XPATH>
      </FIELD>
      <FIELD type="AdditionalFields" label="Teste_CPV" source-type="AdditionalFields">
        <TAG><![CDATA[#CONTEXTPROCESS:CA:Teste_CPV#]]></TAG>
        <VALUE><![CDATA[Teste_CPV]]></VALUE>
        <XPATH><![CDATA[/PROCESS/FIELDS/FIELD[NAME='Teste_CPV']/VALUE]]></XPATH>
      </FIELD>
      <FIELD type="AdditionalFields" label="SD_Dt_concl" source-type="AdditionalFields">
        <TAG><![CDATA[#CONTEXTPROCESS:CA:SD_Dt_concl#]]></TAG>
        <VALUE><![CDATA[SD_Dt_concl]]></VALUE>
        <XPATH><![CDATA[/PROCESS/FIELDS/FIELD[NAME='SD_Dt_concl']/VALUE]]></XPATH>
      </FIELD>
      <FIELD type="AdditionalFields" label="SD_Direcao" source-type="AdditionalFields">
        <TAG><![CDATA[#CONTEXTPROCESS:CA:SD_Direcao#]]></TAG>
        <VALUE><![CDATA[SD_Direcao]]></VALUE>
        <XPATH><![CDATA[/PROCESS/FIELDS/FIELD[NAME='SD_Direcao']/VALUE]]></XPATH>
      </FIELD>
      <FIELD type="AdditionalFields" label="SD_Ticket" source-type="AdditionalFields">
        <TAG><![CDATA[#CONTEXTPROCESS:CA:SD_Ticket#]]></TAG>
        <VALUE><![CDATA[SD_Ticket]]></VALUE>
        <XPATH><![CDATA[/PROCESS/FIELDS/FIELD[NAME='SD_Ticket']/VALUE]]></XPATH>
      </FIELD>
      <FIELD type="AdditionalFields" label="ClasseEntidade" source-type="AdditionalFields">
        <TAG><![CDATA[#CONTEXTPROCESS:CA:ClasseEntidade#]]></TAG>
        <VALUE><![CDATA[ClasseEntidade]]></VALUE>
        <XPATH><![CDATA[/PROCESS/FIELDS/FIELD[NAME='ClasseEntidade']/VALUE]]></XPATH>
      </FIELD>
      <FIELD type="AdditionalFields" label="Empresa" source-type="AdditionalFields">
        <TAG><![CDATA[#CONTEXTPROCESS:CA:Empresa#]]></TAG>
        <VALUE><![CDATA[Empresa]]></VALUE>
        <XPATH><![CDATA[/PROCESS/FIELDS/FIELD[NAME='Empresa']/VALUE]]></XPATH>
      </FIELD>
      <FIELD type="AdditionalFields" label="SD_Avaliacao" source-type="AdditionalFields">
        <TAG><![CDATA[#CONTEXTPROCESS:CA:SD_Avaliacao#]]></TAG>
        <VALUE><![CDATA[SD_Avaliacao]]></VALUE>
        <XPATH><![CDATA[/PROCESS/FIELDS/FIELD[NAME='SD_Avaliacao']/VALUE]]></XPATH>
      </FIELD>
      <FIELD type="AdditionalFields" label="SD_Equip" source-type="AdditionalFields">
        <TAG><![CDATA[#CONTEXTPROCESS:CA:SD_Equip#]]></TAG>
        <VALUE><![CDATA[SD_Equip]]></VALUE>
        <XPATH><![CDATA[/PROCESS/FIELDS/FIELD[NAME='SD_Equip']/VALUE]]></XPATH>
      </FIELD>
      <FIELD type="AdditionalFields" label="SD_Contato" source-type="AdditionalFields">
        <TAG><![CDATA[#CONTEXTPROCESS:CA:SD_Contato#]]></TAG>
        <VALUE><![CDATA[SD_Contato]]></VALUE>
        <XPATH><![CDATA[/PROCESS/FIELDS/FIELD[NAME='SD_Contato']/VALUE]]></XPATH>
      </FIELD>
      <FIELD type="AdditionalFields" label="SD_Dt_Prevista" source-type="AdditionalFields">
        <TAG><![CDATA[#CONTEXTPROCESS:CA:SD_Dt_Prevista#]]></TAG>
        <VALUE><![CDATA[SD_Dt_Prevista]]></VALUE>
        <XPATH><![CDATA[/PROCESS/FIELDS/FIELD[NAME='SD_Dt_Prevista']/VALUE]]></XPATH>
      </FIELD>
      <FIELD type="AdditionalFields" label="SD_Tmp_Exec" source-type="AdditionalFields">
        <TAG><![CDATA[#CONTEXTPROCESS:CA:SD_Tmp_Exec#]]></TAG>
        <VALUE><![CDATA[SD_Tmp_Exec]]></VALUE>
        <XPATH><![CDATA[/PROCESS/FIELDS/FIELD[NAME='SD_Tmp_Exec']/VALUE]]></XPATH>
      </FIELD>
      <FIELD type="AdditionalFields" label="SD_Tipo_Interv" source-type="AdditionalFields">
        <TAG><![CDATA[#CONTEXTPROCESS:CA:SD_Tipo_Interv#]]></TAG>
        <VALUE><![CDATA[SD_Tipo_Interv]]></VALUE>
        <XPATH><![CDATA[/PROCESS/FIELDS/FIELD[NAME='SD_Tipo_Interv']/VALUE]]></XPATH>
      </FIELD>
      <FIELD type="AdditionalFields" label="SD_Prioridade" source-type="AdditionalFields">
        <TAG><![CDATA[#CONTEXTPROCESS:CA:SD_Prioridade#]]></TAG>
        <VALUE><![CDATA[SD_Prioridade]]></VALUE>
        <XPATH><![CDATA[/PROCESS/FIELDS/FIELD[NAME='SD_Prioridade']/VALUE]]></XPATH>
      </FIELD>
      <FIELD type="AdditionalFields" label="SD_Desc_prob" source-type="AdditionalFields">
        <TAG><![CDATA[#CONTEXTPROCESS:CA:SD_Desc_prob#]]></TAG>
        <VALUE><![CDATA[SD_Desc_prob]]></VALUE>
        <XPATH><![CDATA[/PROCESS/FIELDS/FIELD[NAME='SD_Desc_prob']/VALUE]]></XPATH>
      </FIELD>
      <FIELD type="AdditionalFields" label="LAB_Area" source-type="AdditionalFields">
        <TAG><![CDATA[#CONTEXTPROCESS:CA:LAB_Area#]]></TAG>
        <VALUE><![CDATA[LAB_Area]]></VALUE>
        <XPATH><![CDATA[/PROCESS/FIELDS/FIELD[NAME='LAB_Area']/VALUE]]></XPATH>
      </FIELD>
      <FIELD type="AdditionalFields" label="Nr_Rua" source-type="AdditionalFields">
        <TAG><![CDATA[#CONTEXTPROCESS:CA:Nr_Rua#]]></TAG>
        <VALUE><![CDATA[Nr_Rua]]></VALUE>
        <XPATH><![CDATA[/PROCESS/FIELDS/FIELD[NAME='Nr_Rua']/VALUE]]></XPATH>
      </FIELD>
      <FIELD type="AdditionalFields" label="N_Encomenda" source-type="AdditionalFields">
        <TAG><![CDATA[#CONTEXTPROCESS:CA:N_Encomenda#]]></TAG>
        <VALUE><![CDATA[N_Encomenda]]></VALUE>
        <XPATH><![CDATA[/PROCESS/FIELDS/FIELD[NAME='N_Encomenda']/VALUE]]></XPATH>
      </FIELD>
      <FIELD type="AdditionalFields" label="DataRecepFisica" source-type="AdditionalFields">
        <TAG><![CDATA[#CONTEXTPROCESS:CA:DataRecepFisica#]]></TAG>
        <VALUE><![CDATA[DataRecepFisica]]></VALUE>
        <XPATH><![CDATA[/PROCESS/FIELDS/FIELD[NAME='DataRecepFisica']/VALUE]]></XPATH>
      </FIELD>
    </NODE>
  </NODE>
  <!-- END: Process Context -->
</MENU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010995-e6ae-4252-87d3-f0e3e6b66731">
      <Terms xmlns="http://schemas.microsoft.com/office/infopath/2007/PartnerControls"/>
    </lcf76f155ced4ddcb4097134ff3c332f>
    <TaxCatchAll xmlns="17436ae7-fe7f-4b62-98d5-89e1cceb7a9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8E46D0-3735-432B-969F-416B62762C5B}"/>
</file>

<file path=customXml/itemProps2.xml><?xml version="1.0" encoding="utf-8"?>
<ds:datastoreItem xmlns:ds="http://schemas.openxmlformats.org/officeDocument/2006/customXml" ds:itemID="{763C4CA1-3623-4877-B143-D2B88F393DBC}">
  <ds:schemaRefs/>
</ds:datastoreItem>
</file>

<file path=customXml/itemProps3.xml><?xml version="1.0" encoding="utf-8"?>
<ds:datastoreItem xmlns:ds="http://schemas.openxmlformats.org/officeDocument/2006/customXml" ds:itemID="{C55E3369-25DF-4E8D-BBED-02054B3497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44274C0-FAA2-4F70-ADEB-50343060DA8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22BDCFC-B772-4546-825B-368D544FA0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277</TotalTime>
  <Pages>1</Pages>
  <Words>381</Words>
  <Characters>2058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Carta - Águas do Vale do Tejo</vt:lpstr>
      <vt:lpstr>Template Carta - Águas do Vale do Tejo</vt:lpstr>
    </vt:vector>
  </TitlesOfParts>
  <Company>Epal, S.A.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Carta - Águas do Vale do Tejo</dc:title>
  <dc:subject/>
  <dc:creator>Unknown</dc:creator>
  <cp:keywords/>
  <dc:description/>
  <cp:lastModifiedBy>Maria João Botelho</cp:lastModifiedBy>
  <cp:revision>7</cp:revision>
  <cp:lastPrinted>2019-10-08T10:37:00Z</cp:lastPrinted>
  <dcterms:created xsi:type="dcterms:W3CDTF">2025-10-21T14:39:00Z</dcterms:created>
  <dcterms:modified xsi:type="dcterms:W3CDTF">2025-11-13T14:14:00Z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0x0101006B517C81AE903A418A7DAC2877A9923E</vt:lpwstr>
  </property>
  <property fmtid="{D5CDD505-2E9C-101B-9397-08002B2CF9AE}" pid="3" name="_dlc_DocIdItemGuid">
    <vt:lpwstr>2a801ec4-c6f7-407b-bce6-394ca865e483</vt:lpwstr>
  </property>
  <property fmtid="{D5CDD505-2E9C-101B-9397-08002B2CF9AE}" pid="4" name="Order">
    <vt:r8>26500</vt:r8>
  </property>
</Properties>
</file>